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6F76E1" w14:textId="77777777" w:rsidR="00C02C3F" w:rsidRDefault="00C02C3F" w:rsidP="00C02C3F">
      <w:pPr>
        <w:pStyle w:val="Centered"/>
        <w:rPr>
          <w:b/>
          <w:bCs/>
        </w:rPr>
      </w:pPr>
      <w:r>
        <w:rPr>
          <w:b/>
          <w:bCs/>
        </w:rPr>
        <w:t>[</w:t>
      </w:r>
      <w:bookmarkStart w:id="0" w:name="_Ref518098196"/>
      <w:bookmarkEnd w:id="0"/>
      <w:r>
        <w:rPr>
          <w:b/>
          <w:bCs/>
        </w:rPr>
        <w:t>Fill in Project Title from Abstract, remove square brackets]</w:t>
      </w:r>
    </w:p>
    <w:p w14:paraId="0F307E91" w14:textId="77777777" w:rsidR="00C02C3F" w:rsidRDefault="00C02C3F" w:rsidP="00C02C3F">
      <w:pPr>
        <w:pStyle w:val="ProjectTitle"/>
      </w:pPr>
    </w:p>
    <w:tbl>
      <w:tblPr>
        <w:tblpPr w:leftFromText="180" w:rightFromText="180" w:tblpXSpec="center" w:tblpYSpec="center"/>
        <w:tblOverlap w:val="never"/>
        <w:tblW w:w="0" w:type="auto"/>
        <w:tblBorders>
          <w:insideV w:val="single" w:sz="4" w:space="0" w:color="auto"/>
        </w:tblBorders>
        <w:tblCellMar>
          <w:top w:w="120" w:type="dxa"/>
        </w:tblCellMar>
        <w:tblLook w:val="0000" w:firstRow="0" w:lastRow="0" w:firstColumn="0" w:lastColumn="0" w:noHBand="0" w:noVBand="0"/>
      </w:tblPr>
      <w:tblGrid>
        <w:gridCol w:w="7920"/>
      </w:tblGrid>
      <w:tr w:rsidR="00C02C3F" w14:paraId="4FAB2635" w14:textId="77777777" w:rsidTr="004E36BD">
        <w:tc>
          <w:tcPr>
            <w:tcW w:w="7920" w:type="dxa"/>
          </w:tcPr>
          <w:p w14:paraId="52743892" w14:textId="77777777" w:rsidR="00C02C3F" w:rsidRDefault="00C02C3F" w:rsidP="004E36BD">
            <w:pPr>
              <w:pStyle w:val="Centered"/>
            </w:pPr>
            <w:r>
              <w:t>Project Workbook</w:t>
            </w:r>
          </w:p>
        </w:tc>
      </w:tr>
      <w:tr w:rsidR="00C02C3F" w14:paraId="4DEC3453" w14:textId="77777777" w:rsidTr="004E36BD">
        <w:tc>
          <w:tcPr>
            <w:tcW w:w="7920" w:type="dxa"/>
          </w:tcPr>
          <w:p w14:paraId="73E5B20B" w14:textId="77777777" w:rsidR="00C02C3F" w:rsidRDefault="00C02C3F" w:rsidP="004E36BD">
            <w:pPr>
              <w:pStyle w:val="Centered"/>
            </w:pPr>
          </w:p>
        </w:tc>
      </w:tr>
    </w:tbl>
    <w:p w14:paraId="79A03661" w14:textId="77777777" w:rsidR="00C02C3F" w:rsidRPr="00F147CD" w:rsidRDefault="00C02C3F" w:rsidP="00C02C3F">
      <w:pPr>
        <w:rPr>
          <w:vanish/>
        </w:rPr>
      </w:pPr>
    </w:p>
    <w:tbl>
      <w:tblPr>
        <w:tblpPr w:leftFromText="180" w:rightFromText="180" w:tblpXSpec="center" w:tblpYSpec="bottom"/>
        <w:tblOverlap w:val="never"/>
        <w:tblW w:w="0" w:type="auto"/>
        <w:tblBorders>
          <w:insideV w:val="single" w:sz="4" w:space="0" w:color="auto"/>
        </w:tblBorders>
        <w:tblCellMar>
          <w:top w:w="60" w:type="dxa"/>
        </w:tblCellMar>
        <w:tblLook w:val="0000" w:firstRow="0" w:lastRow="0" w:firstColumn="0" w:lastColumn="0" w:noHBand="0" w:noVBand="0"/>
      </w:tblPr>
      <w:tblGrid>
        <w:gridCol w:w="7920"/>
      </w:tblGrid>
      <w:tr w:rsidR="00C02C3F" w14:paraId="1BFF6804" w14:textId="77777777" w:rsidTr="004E36BD">
        <w:tc>
          <w:tcPr>
            <w:tcW w:w="7920" w:type="dxa"/>
          </w:tcPr>
          <w:p w14:paraId="12532C77" w14:textId="77777777" w:rsidR="00C02C3F" w:rsidRDefault="00C02C3F" w:rsidP="004E36BD">
            <w:pPr>
              <w:pStyle w:val="Centered"/>
            </w:pPr>
            <w:r>
              <w:t>By</w:t>
            </w:r>
          </w:p>
          <w:p w14:paraId="1BDD8336" w14:textId="77777777" w:rsidR="00C02C3F" w:rsidRDefault="00C02C3F" w:rsidP="004E36BD">
            <w:pPr>
              <w:pStyle w:val="Centered"/>
            </w:pPr>
            <w:r>
              <w:t>[in alphabetic order, please provide names as listed on Canvas]</w:t>
            </w:r>
          </w:p>
        </w:tc>
      </w:tr>
      <w:tr w:rsidR="00C02C3F" w14:paraId="70B20AD4" w14:textId="77777777" w:rsidTr="004E36BD">
        <w:tc>
          <w:tcPr>
            <w:tcW w:w="7920" w:type="dxa"/>
          </w:tcPr>
          <w:p w14:paraId="30461A2D" w14:textId="77777777" w:rsidR="00C02C3F" w:rsidRDefault="00C02C3F" w:rsidP="004E36BD">
            <w:pPr>
              <w:pStyle w:val="IndentedParagraph"/>
              <w:spacing w:after="0"/>
              <w:ind w:firstLine="0"/>
              <w:jc w:val="center"/>
            </w:pPr>
            <w:r>
              <w:t>[Student 1]</w:t>
            </w:r>
          </w:p>
          <w:p w14:paraId="0C66F715" w14:textId="77777777" w:rsidR="00C02C3F" w:rsidRDefault="00C02C3F" w:rsidP="004E36BD">
            <w:pPr>
              <w:pStyle w:val="IndentedParagraph"/>
              <w:spacing w:after="0"/>
              <w:ind w:firstLine="0"/>
              <w:jc w:val="center"/>
            </w:pPr>
            <w:r>
              <w:t>[Student 2]</w:t>
            </w:r>
          </w:p>
          <w:p w14:paraId="6521A616" w14:textId="77777777" w:rsidR="00C02C3F" w:rsidRDefault="00C02C3F" w:rsidP="004E36BD">
            <w:pPr>
              <w:pStyle w:val="IndentedParagraph"/>
              <w:spacing w:after="0"/>
              <w:ind w:firstLine="0"/>
              <w:jc w:val="center"/>
            </w:pPr>
            <w:r>
              <w:t>[Student 3]</w:t>
            </w:r>
          </w:p>
          <w:p w14:paraId="56ED8271" w14:textId="77777777" w:rsidR="00C02C3F" w:rsidRDefault="00C02C3F" w:rsidP="004E36BD">
            <w:pPr>
              <w:pStyle w:val="IndentedParagraph"/>
              <w:spacing w:after="0"/>
              <w:ind w:firstLine="0"/>
              <w:jc w:val="center"/>
            </w:pPr>
            <w:r>
              <w:t>[Student 4]</w:t>
            </w:r>
          </w:p>
        </w:tc>
      </w:tr>
      <w:tr w:rsidR="00C02C3F" w14:paraId="02FEFE4E" w14:textId="77777777" w:rsidTr="004E36BD">
        <w:tc>
          <w:tcPr>
            <w:tcW w:w="7920" w:type="dxa"/>
          </w:tcPr>
          <w:p w14:paraId="795668CA" w14:textId="77777777" w:rsidR="00C02C3F" w:rsidRDefault="00C02C3F" w:rsidP="004E36BD">
            <w:pPr>
              <w:pStyle w:val="Centered"/>
            </w:pPr>
            <w:r>
              <w:t>[Fill in Date]</w:t>
            </w:r>
          </w:p>
        </w:tc>
      </w:tr>
      <w:tr w:rsidR="00C02C3F" w14:paraId="2DEE73D4" w14:textId="77777777" w:rsidTr="004E36BD">
        <w:tc>
          <w:tcPr>
            <w:tcW w:w="7920" w:type="dxa"/>
          </w:tcPr>
          <w:p w14:paraId="0B6E9FA0" w14:textId="77777777" w:rsidR="00C02C3F" w:rsidRDefault="00C02C3F" w:rsidP="004E36BD">
            <w:pPr>
              <w:pStyle w:val="Centered"/>
            </w:pPr>
            <w:r>
              <w:rPr>
                <w:b/>
                <w:bCs/>
              </w:rPr>
              <w:t>Advisor:</w:t>
            </w:r>
            <w:r>
              <w:t xml:space="preserve"> [Fill in Advisor’s name]</w:t>
            </w:r>
          </w:p>
        </w:tc>
      </w:tr>
    </w:tbl>
    <w:p w14:paraId="09F42332" w14:textId="77777777" w:rsidR="003557F7" w:rsidRDefault="003557F7" w:rsidP="00F74D8C">
      <w:pPr>
        <w:pStyle w:val="IndentedParagraph"/>
        <w:sectPr w:rsidR="003557F7">
          <w:footerReference w:type="default" r:id="rId7"/>
          <w:footnotePr>
            <w:numRestart w:val="eachPage"/>
          </w:footnotePr>
          <w:pgSz w:w="12240" w:h="15840" w:code="1"/>
          <w:pgMar w:top="1440" w:right="1440" w:bottom="1440" w:left="2160" w:header="720" w:footer="720" w:gutter="0"/>
          <w:pgNumType w:fmt="lowerRoman"/>
          <w:cols w:space="720"/>
          <w:titlePg/>
        </w:sectPr>
      </w:pPr>
    </w:p>
    <w:p w14:paraId="75F6E03F" w14:textId="77777777" w:rsidR="00254CA9" w:rsidRDefault="00254CA9" w:rsidP="00254CA9">
      <w:r>
        <w:lastRenderedPageBreak/>
        <w:t>[</w:t>
      </w:r>
    </w:p>
    <w:p w14:paraId="1B05BBBD" w14:textId="77777777" w:rsidR="001658EB" w:rsidRDefault="001658EB" w:rsidP="00254CA9"/>
    <w:p w14:paraId="45FFF609" w14:textId="7FC45438" w:rsidR="00254CA9" w:rsidRDefault="00254CA9" w:rsidP="00254CA9">
      <w:pPr>
        <w:spacing w:line="240" w:lineRule="auto"/>
      </w:pPr>
      <w:r w:rsidRPr="00254CA9">
        <w:t xml:space="preserve">The </w:t>
      </w:r>
      <w:r>
        <w:rPr>
          <w:b/>
        </w:rPr>
        <w:t>Project Workbook</w:t>
      </w:r>
      <w:r>
        <w:t xml:space="preserve"> is used to collect research, proposal</w:t>
      </w:r>
      <w:r w:rsidR="00C6305C">
        <w:t>s</w:t>
      </w:r>
      <w:r>
        <w:t>, requirements, design, implementation, and project planning info</w:t>
      </w:r>
      <w:r w:rsidR="00F660D5">
        <w:t xml:space="preserve">rmation. This assignment is not </w:t>
      </w:r>
      <w:r>
        <w:t xml:space="preserve">intended to be used as a writing assignment but as a technical assignment that collects a verbose amount of information about your project. You will ultimately select </w:t>
      </w:r>
      <w:r w:rsidR="001658EB">
        <w:t xml:space="preserve">a subset of the </w:t>
      </w:r>
      <w:r>
        <w:t>information from t</w:t>
      </w:r>
      <w:r w:rsidR="001658EB">
        <w:t>his</w:t>
      </w:r>
      <w:r w:rsidR="00B67DED">
        <w:t xml:space="preserve"> workbook to include in your Project R</w:t>
      </w:r>
      <w:r>
        <w:t>eport.</w:t>
      </w:r>
      <w:r w:rsidR="00C66F5A">
        <w:t xml:space="preserve"> The Project Report will require strict attention to the detail required for a writing assignment. </w:t>
      </w:r>
    </w:p>
    <w:p w14:paraId="078E8FD7" w14:textId="77777777" w:rsidR="00254CA9" w:rsidRDefault="00254CA9" w:rsidP="00254CA9">
      <w:pPr>
        <w:spacing w:line="240" w:lineRule="auto"/>
      </w:pPr>
    </w:p>
    <w:p w14:paraId="0330D30C" w14:textId="0C620FB4" w:rsidR="004004D7" w:rsidRDefault="00254CA9" w:rsidP="00254CA9">
      <w:pPr>
        <w:spacing w:line="240" w:lineRule="auto"/>
      </w:pPr>
      <w:r>
        <w:t>The information</w:t>
      </w:r>
      <w:r w:rsidR="00B67DED">
        <w:t xml:space="preserve"> collected</w:t>
      </w:r>
      <w:r>
        <w:t xml:space="preserve"> </w:t>
      </w:r>
      <w:r w:rsidR="001658EB">
        <w:t xml:space="preserve">in this workbook </w:t>
      </w:r>
      <w:r>
        <w:t>i</w:t>
      </w:r>
      <w:r w:rsidR="001C5BDC">
        <w:t xml:space="preserve">ncludes a </w:t>
      </w:r>
      <w:r w:rsidR="007F41C2">
        <w:t xml:space="preserve">problem </w:t>
      </w:r>
      <w:r>
        <w:t>description</w:t>
      </w:r>
      <w:r w:rsidR="004004D7">
        <w:t>,</w:t>
      </w:r>
      <w:r>
        <w:t xml:space="preserve"> literature search,</w:t>
      </w:r>
      <w:r w:rsidR="004004D7">
        <w:t xml:space="preserve"> project justification</w:t>
      </w:r>
      <w:r w:rsidR="007F65C3">
        <w:t>,</w:t>
      </w:r>
      <w:r w:rsidR="004004D7">
        <w:t xml:space="preserve"> </w:t>
      </w:r>
      <w:r w:rsidR="00153BCD">
        <w:t xml:space="preserve">state-of-the-art baselines, methods/system design, implementation/prototype development, evaluation methodology, experimental evaluation, and conclusions. </w:t>
      </w:r>
      <w:r w:rsidR="007F65C3">
        <w:t xml:space="preserve">This information </w:t>
      </w:r>
      <w:r w:rsidR="00B865DA">
        <w:t xml:space="preserve">is organized in </w:t>
      </w:r>
      <w:r w:rsidR="008903A2">
        <w:t>nine</w:t>
      </w:r>
      <w:r w:rsidR="00B865DA">
        <w:t xml:space="preserve"> chapters of</w:t>
      </w:r>
      <w:r w:rsidR="007F65C3">
        <w:t xml:space="preserve"> this document.</w:t>
      </w:r>
      <w:r>
        <w:t xml:space="preserve"> </w:t>
      </w:r>
      <w:r w:rsidR="001658EB">
        <w:t>You can add additional chapters if you think your project has other information that needs to be collected.</w:t>
      </w:r>
    </w:p>
    <w:p w14:paraId="031D1FB9" w14:textId="77777777" w:rsidR="004004D7" w:rsidRDefault="004004D7" w:rsidP="00254CA9">
      <w:pPr>
        <w:spacing w:line="240" w:lineRule="auto"/>
      </w:pPr>
    </w:p>
    <w:p w14:paraId="0F569DB5" w14:textId="77777777" w:rsidR="00254CA9" w:rsidRDefault="004004D7" w:rsidP="00254CA9">
      <w:pPr>
        <w:spacing w:line="240" w:lineRule="auto"/>
      </w:pPr>
      <w:r>
        <w:t xml:space="preserve">Information </w:t>
      </w:r>
      <w:r w:rsidR="00A36EC7">
        <w:t xml:space="preserve">in this document </w:t>
      </w:r>
      <w:r>
        <w:t xml:space="preserve">will </w:t>
      </w:r>
      <w:r w:rsidR="00A36EC7">
        <w:t xml:space="preserve">be </w:t>
      </w:r>
      <w:r>
        <w:t>collect</w:t>
      </w:r>
      <w:r w:rsidR="00A36EC7">
        <w:t>ed</w:t>
      </w:r>
      <w:r>
        <w:t xml:space="preserve"> </w:t>
      </w:r>
      <w:r w:rsidR="00A36EC7">
        <w:t xml:space="preserve">and evaluated </w:t>
      </w:r>
      <w:r>
        <w:t>across two assignments</w:t>
      </w:r>
      <w:r w:rsidR="007F65C3">
        <w:t xml:space="preserve"> </w:t>
      </w:r>
      <w:r w:rsidR="00A36EC7">
        <w:t>in CMPE 295A</w:t>
      </w:r>
      <w:r w:rsidR="007F65C3">
        <w:t xml:space="preserve"> (</w:t>
      </w:r>
      <w:r w:rsidR="001658EB">
        <w:t xml:space="preserve">referred to </w:t>
      </w:r>
      <w:r w:rsidR="00E51F81">
        <w:t>in this document</w:t>
      </w:r>
      <w:r w:rsidR="001658EB">
        <w:t xml:space="preserve"> as </w:t>
      </w:r>
      <w:r w:rsidR="00E51F81">
        <w:t>W</w:t>
      </w:r>
      <w:r w:rsidR="00012054">
        <w:t>orkbook A</w:t>
      </w:r>
      <w:r w:rsidR="007F65C3">
        <w:t>ssignment 1 and 2)</w:t>
      </w:r>
      <w:r w:rsidR="001658EB">
        <w:t>. The chapter</w:t>
      </w:r>
      <w:r w:rsidR="007F65C3">
        <w:t xml:space="preserve"> descriptions below indicate which of the chapters are evaluated in each of the workbook assignments. You should continue to use this</w:t>
      </w:r>
      <w:r w:rsidR="00A36EC7">
        <w:t xml:space="preserve"> workbook </w:t>
      </w:r>
      <w:r w:rsidR="00B67DED">
        <w:t xml:space="preserve">as a collection point for information related to your project </w:t>
      </w:r>
      <w:r w:rsidR="00A36EC7">
        <w:t>until your project is completed</w:t>
      </w:r>
      <w:r w:rsidR="00254CA9">
        <w:t>.</w:t>
      </w:r>
      <w:r w:rsidR="007F65C3">
        <w:t xml:space="preserve"> </w:t>
      </w:r>
    </w:p>
    <w:p w14:paraId="08ECD449" w14:textId="77777777" w:rsidR="00A36EC7" w:rsidRDefault="00A36EC7" w:rsidP="00254CA9">
      <w:pPr>
        <w:spacing w:line="240" w:lineRule="auto"/>
      </w:pPr>
    </w:p>
    <w:p w14:paraId="0098B4D5" w14:textId="77777777" w:rsidR="00A36EC7" w:rsidRDefault="00A36EC7" w:rsidP="00254CA9">
      <w:pPr>
        <w:spacing w:line="240" w:lineRule="auto"/>
      </w:pPr>
      <w:r>
        <w:t>All members of your project team should contribute to this document. Each member of your project team should identify their individual contribution</w:t>
      </w:r>
      <w:r w:rsidR="00B67DED">
        <w:t>s in this</w:t>
      </w:r>
      <w:r>
        <w:t xml:space="preserve"> document.</w:t>
      </w:r>
    </w:p>
    <w:p w14:paraId="7D5DF528" w14:textId="77777777" w:rsidR="001658EB" w:rsidRDefault="001658EB" w:rsidP="00254CA9">
      <w:pPr>
        <w:spacing w:line="240" w:lineRule="auto"/>
      </w:pPr>
    </w:p>
    <w:p w14:paraId="18930CDE" w14:textId="77777777" w:rsidR="004004D7" w:rsidRDefault="004004D7" w:rsidP="00254CA9">
      <w:pPr>
        <w:spacing w:line="240" w:lineRule="auto"/>
      </w:pPr>
      <w:r>
        <w:t>]</w:t>
      </w:r>
    </w:p>
    <w:p w14:paraId="5C616DE6" w14:textId="77777777" w:rsidR="003557F7" w:rsidRPr="004004D7" w:rsidRDefault="00325089" w:rsidP="004004D7">
      <w:pPr>
        <w:pStyle w:val="Heading1"/>
      </w:pPr>
      <w:r w:rsidRPr="004004D7">
        <w:lastRenderedPageBreak/>
        <w:t>Literature Search, State of the Art</w:t>
      </w:r>
    </w:p>
    <w:p w14:paraId="20C1F4D0" w14:textId="643BE38B" w:rsidR="003557F7" w:rsidRDefault="002C53CE">
      <w:pPr>
        <w:pStyle w:val="Heading2"/>
      </w:pPr>
      <w:r>
        <w:t>Literature Search</w:t>
      </w:r>
    </w:p>
    <w:p w14:paraId="4BD98463" w14:textId="77777777" w:rsidR="001658EB" w:rsidRDefault="00F147CD" w:rsidP="00F74D8C">
      <w:pPr>
        <w:pStyle w:val="IndentedParagraph"/>
      </w:pPr>
      <w:r>
        <w:t>[</w:t>
      </w:r>
    </w:p>
    <w:p w14:paraId="5E9AF1C5" w14:textId="3394211B" w:rsidR="00F63838" w:rsidRDefault="00F63838" w:rsidP="00F74D8C">
      <w:pPr>
        <w:pStyle w:val="IndentedParagraph"/>
      </w:pPr>
      <w:r>
        <w:t>This chapter has two distinct sections: a</w:t>
      </w:r>
      <w:r w:rsidR="0090567C">
        <w:t>n in-depth</w:t>
      </w:r>
      <w:r>
        <w:t xml:space="preserve"> literature search and a </w:t>
      </w:r>
      <w:r w:rsidR="0090567C">
        <w:t>smaller 1-2-page</w:t>
      </w:r>
      <w:r>
        <w:t xml:space="preserve"> summary of the state-of-the-art for your project.  </w:t>
      </w:r>
    </w:p>
    <w:p w14:paraId="72B8A5F9" w14:textId="0352F3E8" w:rsidR="007F65C3" w:rsidRDefault="00012DD0" w:rsidP="00F74D8C">
      <w:pPr>
        <w:pStyle w:val="IndentedParagraph"/>
      </w:pPr>
      <w:r>
        <w:t>Completion of</w:t>
      </w:r>
      <w:r w:rsidR="00485726">
        <w:t xml:space="preserve"> this chapter requires scholarly research. The SJSU library and scholar.google.com are two excellent sources. In your </w:t>
      </w:r>
      <w:r w:rsidR="00F63838">
        <w:t xml:space="preserve">Literature Search and </w:t>
      </w:r>
      <w:r w:rsidR="00485726">
        <w:t>State-of-the-</w:t>
      </w:r>
      <w:r w:rsidR="00F147CD">
        <w:t>Art summary, include cross-references to the publications you list in the Reference section that follows.</w:t>
      </w:r>
      <w:r w:rsidR="0006568B">
        <w:t xml:space="preserve">  </w:t>
      </w:r>
    </w:p>
    <w:p w14:paraId="4BA13AA0" w14:textId="6BD6F329" w:rsidR="0006568B" w:rsidRDefault="0006568B" w:rsidP="00F74D8C">
      <w:pPr>
        <w:pStyle w:val="IndentedParagraph"/>
      </w:pPr>
      <w:r>
        <w:t xml:space="preserve">The quality of </w:t>
      </w:r>
      <w:r w:rsidR="00C6305C">
        <w:t xml:space="preserve">your </w:t>
      </w:r>
      <w:r w:rsidR="00606A29">
        <w:t>project</w:t>
      </w:r>
      <w:r>
        <w:t xml:space="preserve"> can be directly proportional to the quality of your research.  </w:t>
      </w:r>
      <w:r w:rsidR="00606A29">
        <w:t>Some researchers gauge an article by first reading the abstract and then reviewing the reference list before reading the actual article itself.  Are the</w:t>
      </w:r>
      <w:r>
        <w:t xml:space="preserve"> references j</w:t>
      </w:r>
      <w:r w:rsidR="00242E7B">
        <w:t xml:space="preserve">ust public web sites?  </w:t>
      </w:r>
      <w:r w:rsidR="009F6D49">
        <w:t xml:space="preserve">Better yet, are they from a reputable source such as </w:t>
      </w:r>
      <w:r w:rsidR="0090567C">
        <w:t xml:space="preserve">ACM or </w:t>
      </w:r>
      <w:r w:rsidR="009F6D49">
        <w:t>IEEE?  Then they look to see if it was jus</w:t>
      </w:r>
      <w:r w:rsidR="00072659">
        <w:t xml:space="preserve">t a conference paper.  The best references are those from peer reviewed </w:t>
      </w:r>
      <w:r w:rsidR="0090567C">
        <w:t>conference and journal papers</w:t>
      </w:r>
      <w:r w:rsidR="00072659">
        <w:t xml:space="preserve">. </w:t>
      </w:r>
      <w:r w:rsidR="00242E7B">
        <w:t xml:space="preserve">  </w:t>
      </w:r>
      <w:r w:rsidR="00072659">
        <w:t>How will your references reflect on you as a group?</w:t>
      </w:r>
      <w:r w:rsidR="00242E7B">
        <w:t xml:space="preserve">  </w:t>
      </w:r>
    </w:p>
    <w:p w14:paraId="7F6E6639" w14:textId="199E7621" w:rsidR="00477F4D" w:rsidRDefault="00477F4D" w:rsidP="00F74D8C">
      <w:pPr>
        <w:pStyle w:val="IndentedParagraph"/>
      </w:pPr>
      <w:r>
        <w:t>]</w:t>
      </w:r>
    </w:p>
    <w:p w14:paraId="051F0842" w14:textId="788212CC" w:rsidR="002C53CE" w:rsidRDefault="002C53CE" w:rsidP="002C53CE">
      <w:pPr>
        <w:pStyle w:val="Heading2"/>
      </w:pPr>
      <w:r>
        <w:t>State-of-the-Art Summary</w:t>
      </w:r>
    </w:p>
    <w:p w14:paraId="62C8D191" w14:textId="77777777" w:rsidR="00477F4D" w:rsidRDefault="00477F4D" w:rsidP="00F74D8C">
      <w:pPr>
        <w:pStyle w:val="IndentedParagraph"/>
      </w:pPr>
      <w:r>
        <w:t>[</w:t>
      </w:r>
    </w:p>
    <w:p w14:paraId="356B68E6" w14:textId="3607C2CC" w:rsidR="00A76F77" w:rsidRDefault="00943E6C" w:rsidP="00F74D8C">
      <w:pPr>
        <w:pStyle w:val="IndentedParagraph"/>
      </w:pPr>
      <w:r>
        <w:t xml:space="preserve">A smaller, </w:t>
      </w:r>
      <w:r w:rsidR="0090567C">
        <w:t>1-2-page</w:t>
      </w:r>
      <w:r>
        <w:t xml:space="preserve"> </w:t>
      </w:r>
      <w:r w:rsidR="00AE3B79">
        <w:t xml:space="preserve">summary </w:t>
      </w:r>
      <w:r>
        <w:t>follows</w:t>
      </w:r>
      <w:r w:rsidR="00F63838">
        <w:t xml:space="preserve"> the literature review</w:t>
      </w:r>
      <w:r>
        <w:t xml:space="preserve">.  </w:t>
      </w:r>
      <w:r w:rsidR="006D0F41">
        <w:t>The state-of-the-art must</w:t>
      </w:r>
      <w:r w:rsidR="00A76F77">
        <w:t xml:space="preserve"> focus on what leading edge </w:t>
      </w:r>
      <w:r w:rsidR="006D0F41">
        <w:t>tools and techniques are</w:t>
      </w:r>
      <w:r w:rsidR="00A76F77">
        <w:t xml:space="preserve"> available for the </w:t>
      </w:r>
      <w:r w:rsidR="00AE3B79">
        <w:t>area your project is focused on;</w:t>
      </w:r>
      <w:r w:rsidR="00A76F77">
        <w:t xml:space="preserve"> not what is generally commercially available.  </w:t>
      </w:r>
    </w:p>
    <w:p w14:paraId="3650AE81" w14:textId="77777777" w:rsidR="00C6305C" w:rsidRDefault="00C6305C" w:rsidP="00C6305C">
      <w:pPr>
        <w:pStyle w:val="IndentedParagraph"/>
      </w:pPr>
      <w:r>
        <w:t>Evaluated: Workbook Assignment 1</w:t>
      </w:r>
    </w:p>
    <w:p w14:paraId="74683E84" w14:textId="4F2E7E03" w:rsidR="003557F7" w:rsidRDefault="00F147CD" w:rsidP="00F74D8C">
      <w:pPr>
        <w:pStyle w:val="IndentedParagraph"/>
      </w:pPr>
      <w:r>
        <w:t>]</w:t>
      </w:r>
    </w:p>
    <w:p w14:paraId="45A51F5E" w14:textId="77777777" w:rsidR="00477F4D" w:rsidRDefault="00477F4D" w:rsidP="00F74D8C">
      <w:pPr>
        <w:pStyle w:val="IndentedParagraph"/>
      </w:pPr>
    </w:p>
    <w:p w14:paraId="6CD46890" w14:textId="77777777" w:rsidR="00477F4D" w:rsidRDefault="00F147CD">
      <w:pPr>
        <w:pStyle w:val="Heading2"/>
        <w:numPr>
          <w:ilvl w:val="0"/>
          <w:numId w:val="0"/>
        </w:numPr>
      </w:pPr>
      <w:r>
        <w:br w:type="page"/>
      </w:r>
    </w:p>
    <w:p w14:paraId="5E33545F" w14:textId="43E2BF5F" w:rsidR="003557F7" w:rsidRDefault="00F147CD">
      <w:pPr>
        <w:pStyle w:val="Heading2"/>
        <w:numPr>
          <w:ilvl w:val="0"/>
          <w:numId w:val="0"/>
        </w:numPr>
      </w:pPr>
      <w:r>
        <w:lastRenderedPageBreak/>
        <w:t>References</w:t>
      </w:r>
    </w:p>
    <w:p w14:paraId="7238BB9E" w14:textId="77777777" w:rsidR="003557F7" w:rsidRDefault="00F147CD">
      <w:pPr>
        <w:pStyle w:val="ReferenceEntry"/>
      </w:pPr>
      <w:bookmarkStart w:id="1" w:name="_Ref53546919"/>
      <w:r>
        <w:t xml:space="preserve">Hammer, A., &amp; Nail, R. Agent building and learning environment. (2000, May 4). Retrieved July 1, 2003, </w:t>
      </w:r>
      <w:r>
        <w:br/>
        <w:t xml:space="preserve">      from </w:t>
      </w:r>
      <w:hyperlink r:id="rId8" w:history="1">
        <w:r>
          <w:rPr>
            <w:rStyle w:val="Hyperlink"/>
            <w:noProof w:val="0"/>
            <w:szCs w:val="14"/>
          </w:rPr>
          <w:t>http://www.alphaworks.ibm.com/tech/able</w:t>
        </w:r>
      </w:hyperlink>
      <w:bookmarkEnd w:id="1"/>
    </w:p>
    <w:p w14:paraId="058286F3" w14:textId="77777777" w:rsidR="003557F7" w:rsidRDefault="003557F7">
      <w:pPr>
        <w:spacing w:line="240" w:lineRule="auto"/>
        <w:rPr>
          <w:color w:val="000000"/>
          <w:szCs w:val="14"/>
        </w:rPr>
      </w:pPr>
    </w:p>
    <w:p w14:paraId="7B7FD724" w14:textId="77777777" w:rsidR="003557F7" w:rsidRDefault="00F147CD">
      <w:pPr>
        <w:spacing w:line="240" w:lineRule="auto"/>
        <w:rPr>
          <w:color w:val="000000"/>
          <w:szCs w:val="14"/>
        </w:rPr>
      </w:pPr>
      <w:r>
        <w:rPr>
          <w:color w:val="000000"/>
          <w:szCs w:val="14"/>
        </w:rPr>
        <w:t>[This is an example of a reference to a Web article. Add short descriptive paragraph here.]</w:t>
      </w:r>
    </w:p>
    <w:p w14:paraId="726D6920" w14:textId="77777777" w:rsidR="003557F7" w:rsidRDefault="003557F7">
      <w:pPr>
        <w:spacing w:line="240" w:lineRule="auto"/>
        <w:rPr>
          <w:color w:val="000000"/>
          <w:szCs w:val="14"/>
        </w:rPr>
      </w:pPr>
    </w:p>
    <w:p w14:paraId="6A66E3F0" w14:textId="77777777" w:rsidR="003557F7" w:rsidRDefault="00F147CD">
      <w:pPr>
        <w:pStyle w:val="ReferenceEntry"/>
      </w:pPr>
      <w:r>
        <w:rPr>
          <w:rFonts w:eastAsia="Courier New"/>
        </w:rPr>
        <w:t xml:space="preserve">Russell , S. J., &amp; </w:t>
      </w:r>
      <w:proofErr w:type="spellStart"/>
      <w:r>
        <w:rPr>
          <w:rFonts w:eastAsia="Courier New"/>
        </w:rPr>
        <w:t>Norvig</w:t>
      </w:r>
      <w:proofErr w:type="spellEnd"/>
      <w:r>
        <w:rPr>
          <w:rFonts w:eastAsia="Courier New"/>
        </w:rPr>
        <w:t xml:space="preserve">, P. (2002). </w:t>
      </w:r>
      <w:r>
        <w:rPr>
          <w:rFonts w:eastAsia="Courier New"/>
          <w:b/>
          <w:bCs/>
        </w:rPr>
        <w:t>Artificial intelligence: A modern approach</w:t>
      </w:r>
      <w:r>
        <w:rPr>
          <w:rFonts w:cs="Tahoma"/>
        </w:rPr>
        <w:t xml:space="preserve"> </w:t>
      </w:r>
      <w:r>
        <w:rPr>
          <w:rFonts w:cs="Tahoma"/>
        </w:rPr>
        <w:br/>
      </w:r>
      <w:r>
        <w:tab/>
        <w:t>(2</w:t>
      </w:r>
      <w:r>
        <w:rPr>
          <w:vertAlign w:val="superscript"/>
        </w:rPr>
        <w:t>nd</w:t>
      </w:r>
      <w:r>
        <w:t xml:space="preserve"> ed.). New Jersey: Prentice Hall.</w:t>
      </w:r>
    </w:p>
    <w:p w14:paraId="08435D03" w14:textId="77777777" w:rsidR="003557F7" w:rsidRDefault="003557F7">
      <w:pPr>
        <w:spacing w:line="240" w:lineRule="auto"/>
        <w:rPr>
          <w:color w:val="000000"/>
          <w:szCs w:val="14"/>
        </w:rPr>
      </w:pPr>
    </w:p>
    <w:p w14:paraId="1B53E202" w14:textId="77777777" w:rsidR="003557F7" w:rsidRDefault="00F147CD">
      <w:pPr>
        <w:spacing w:line="240" w:lineRule="auto"/>
        <w:rPr>
          <w:color w:val="000000"/>
          <w:szCs w:val="14"/>
        </w:rPr>
      </w:pPr>
      <w:r>
        <w:rPr>
          <w:color w:val="000000"/>
          <w:szCs w:val="14"/>
        </w:rPr>
        <w:t>[This is an example of a reference to a non-periodical such as a book. Add short descriptive paragraph here.]</w:t>
      </w:r>
    </w:p>
    <w:p w14:paraId="7C1216C1" w14:textId="77777777" w:rsidR="003557F7" w:rsidRDefault="003557F7">
      <w:pPr>
        <w:spacing w:line="240" w:lineRule="auto"/>
        <w:rPr>
          <w:color w:val="000000"/>
          <w:szCs w:val="14"/>
        </w:rPr>
      </w:pPr>
    </w:p>
    <w:p w14:paraId="5CFFD483" w14:textId="77777777" w:rsidR="003557F7" w:rsidRDefault="00F147CD">
      <w:pPr>
        <w:pStyle w:val="ReferenceEntry"/>
      </w:pPr>
      <w:bookmarkStart w:id="2" w:name="_Ref53547066"/>
      <w:r>
        <w:rPr>
          <w:rFonts w:eastAsia="Courier New"/>
        </w:rPr>
        <w:t>Jones , S. A., &amp; Smith, P. (2002). Agents Technologies</w:t>
      </w:r>
      <w:r>
        <w:rPr>
          <w:rFonts w:cs="Tahoma"/>
        </w:rPr>
        <w:t xml:space="preserve"> </w:t>
      </w:r>
      <w:r>
        <w:rPr>
          <w:rFonts w:cs="Tahoma"/>
        </w:rPr>
        <w:br/>
      </w:r>
      <w:r>
        <w:tab/>
      </w:r>
      <w:r>
        <w:rPr>
          <w:b/>
          <w:bCs/>
        </w:rPr>
        <w:t>Time</w:t>
      </w:r>
      <w:r>
        <w:t>, 135, 118-121</w:t>
      </w:r>
      <w:bookmarkEnd w:id="2"/>
    </w:p>
    <w:p w14:paraId="5D887CBB" w14:textId="77777777" w:rsidR="003557F7" w:rsidRDefault="003557F7">
      <w:pPr>
        <w:spacing w:line="240" w:lineRule="auto"/>
        <w:rPr>
          <w:color w:val="000000"/>
          <w:szCs w:val="14"/>
        </w:rPr>
      </w:pPr>
    </w:p>
    <w:p w14:paraId="5825F54A" w14:textId="77777777" w:rsidR="003557F7" w:rsidRDefault="00F147CD">
      <w:pPr>
        <w:spacing w:line="240" w:lineRule="auto"/>
        <w:rPr>
          <w:color w:val="000000"/>
          <w:szCs w:val="14"/>
        </w:rPr>
      </w:pPr>
      <w:r>
        <w:rPr>
          <w:color w:val="000000"/>
          <w:szCs w:val="14"/>
        </w:rPr>
        <w:t>[This is an example of a reference to a periodical</w:t>
      </w:r>
      <w:r w:rsidR="0016175F">
        <w:rPr>
          <w:color w:val="000000"/>
          <w:szCs w:val="14"/>
        </w:rPr>
        <w:t xml:space="preserve"> and is not in APA 6.0 format as will be required in the final report</w:t>
      </w:r>
      <w:r>
        <w:rPr>
          <w:color w:val="000000"/>
          <w:szCs w:val="14"/>
        </w:rPr>
        <w:t>. Add short descriptive paragraph here.]</w:t>
      </w:r>
    </w:p>
    <w:p w14:paraId="433FEC2D" w14:textId="77777777" w:rsidR="003557F7" w:rsidRDefault="003557F7">
      <w:pPr>
        <w:pStyle w:val="HTMLPreformatted"/>
        <w:rPr>
          <w:rFonts w:ascii="Times New Roman" w:hAnsi="Times New Roman"/>
          <w:sz w:val="24"/>
        </w:rPr>
      </w:pPr>
    </w:p>
    <w:p w14:paraId="06546174" w14:textId="77777777" w:rsidR="004004D7" w:rsidRDefault="004004D7" w:rsidP="004004D7">
      <w:pPr>
        <w:pStyle w:val="Heading1"/>
      </w:pPr>
      <w:bookmarkStart w:id="3" w:name="_Toc530662795"/>
      <w:r w:rsidRPr="004004D7">
        <w:lastRenderedPageBreak/>
        <w:t>Project Justification</w:t>
      </w:r>
    </w:p>
    <w:p w14:paraId="6E2B5037" w14:textId="77777777" w:rsidR="007F65C3" w:rsidRDefault="004004D7" w:rsidP="00F74D8C">
      <w:pPr>
        <w:pStyle w:val="IndentedParagraph"/>
      </w:pPr>
      <w:r>
        <w:t>[</w:t>
      </w:r>
    </w:p>
    <w:p w14:paraId="42EBD494" w14:textId="19BFFD3D" w:rsidR="007F65C3" w:rsidRDefault="004004D7" w:rsidP="00F74D8C">
      <w:pPr>
        <w:pStyle w:val="IndentedParagraph"/>
      </w:pPr>
      <w:r>
        <w:t>Insert a one-page summary of the justification for your project.</w:t>
      </w:r>
    </w:p>
    <w:p w14:paraId="5ECC20E7" w14:textId="77777777" w:rsidR="00C6305C" w:rsidRDefault="00C6305C" w:rsidP="00C6305C">
      <w:pPr>
        <w:pStyle w:val="IndentedParagraph"/>
      </w:pPr>
      <w:r>
        <w:t>Evaluated: Workbook Assignment 1</w:t>
      </w:r>
    </w:p>
    <w:p w14:paraId="6C4701F0" w14:textId="00A6DE6B" w:rsidR="004004D7" w:rsidRDefault="004004D7" w:rsidP="00F74D8C">
      <w:pPr>
        <w:pStyle w:val="IndentedParagraph"/>
      </w:pPr>
      <w:r>
        <w:t>]</w:t>
      </w:r>
    </w:p>
    <w:p w14:paraId="7B223BA9" w14:textId="77777777" w:rsidR="004004D7" w:rsidRPr="004004D7" w:rsidRDefault="004004D7" w:rsidP="00F74D8C">
      <w:pPr>
        <w:pStyle w:val="IndentedParagraph"/>
      </w:pPr>
    </w:p>
    <w:bookmarkEnd w:id="3"/>
    <w:p w14:paraId="6B57BCC0" w14:textId="0D0B7896" w:rsidR="00325089" w:rsidRDefault="004C3D46">
      <w:pPr>
        <w:pStyle w:val="Heading1"/>
      </w:pPr>
      <w:r>
        <w:lastRenderedPageBreak/>
        <w:t xml:space="preserve">Identify </w:t>
      </w:r>
      <w:r w:rsidR="00E44C74">
        <w:t>Baseline Approaches</w:t>
      </w:r>
    </w:p>
    <w:p w14:paraId="6870ED3F" w14:textId="4A078D97" w:rsidR="005753B4" w:rsidRDefault="00191773" w:rsidP="00F74D8C">
      <w:pPr>
        <w:pStyle w:val="IndentedParagraph"/>
      </w:pPr>
      <w:r>
        <w:t xml:space="preserve"> </w:t>
      </w:r>
      <w:r w:rsidR="00325089">
        <w:t>[</w:t>
      </w:r>
    </w:p>
    <w:p w14:paraId="48463D98" w14:textId="279330DB" w:rsidR="007F65C3" w:rsidRDefault="00E44C74" w:rsidP="00F74D8C">
      <w:pPr>
        <w:pStyle w:val="IndentedParagraph"/>
      </w:pPr>
      <w:r>
        <w:t>Identify</w:t>
      </w:r>
      <w:r w:rsidR="004C3D46">
        <w:t xml:space="preserve"> the state-of-the-art technologies</w:t>
      </w:r>
      <w:r>
        <w:t xml:space="preserve"> and/or approach</w:t>
      </w:r>
      <w:r w:rsidR="004C3D46">
        <w:t>es</w:t>
      </w:r>
      <w:r>
        <w:t xml:space="preserve"> related to your project and explore existing implementations of th</w:t>
      </w:r>
      <w:r w:rsidR="004C3D46">
        <w:t>ose</w:t>
      </w:r>
      <w:r>
        <w:t xml:space="preserve"> solution. For example, if comparing against an existing solution, find the state-of-the-art method based on your research in Chapter 1 and an open-source package that implements that method</w:t>
      </w:r>
      <w:r w:rsidR="004F5582">
        <w:t>. If no such package exists, study the paper carefully and plan how you will implement this baseline (to be completed in Workbook Assignment 2)</w:t>
      </w:r>
      <w:r>
        <w:t>.</w:t>
      </w:r>
      <w:r w:rsidR="00191773">
        <w:t xml:space="preserve"> </w:t>
      </w:r>
    </w:p>
    <w:p w14:paraId="59B4EAF1" w14:textId="77777777" w:rsidR="00C6305C" w:rsidRDefault="00C6305C" w:rsidP="00C6305C">
      <w:pPr>
        <w:pStyle w:val="IndentedParagraph"/>
      </w:pPr>
      <w:r>
        <w:t>Evaluated: Workbook Assignment 1</w:t>
      </w:r>
    </w:p>
    <w:p w14:paraId="49B5C75C" w14:textId="2650DC33" w:rsidR="00325089" w:rsidRDefault="00325089" w:rsidP="00F74D8C">
      <w:pPr>
        <w:pStyle w:val="IndentedParagraph"/>
      </w:pPr>
      <w:r>
        <w:t>]</w:t>
      </w:r>
    </w:p>
    <w:p w14:paraId="36B3B4F4" w14:textId="77777777" w:rsidR="004F5582" w:rsidRDefault="004F5582" w:rsidP="004F5582">
      <w:pPr>
        <w:pStyle w:val="Heading1"/>
      </w:pPr>
      <w:r>
        <w:lastRenderedPageBreak/>
        <w:t>Dependencies and Deliverables</w:t>
      </w:r>
    </w:p>
    <w:p w14:paraId="2731B515" w14:textId="77777777" w:rsidR="004F5582" w:rsidRDefault="004F5582" w:rsidP="004F5582">
      <w:pPr>
        <w:pStyle w:val="Heading2"/>
      </w:pPr>
      <w:r>
        <w:t>Dependencies</w:t>
      </w:r>
    </w:p>
    <w:p w14:paraId="4B6916F1" w14:textId="77777777" w:rsidR="00C6305C" w:rsidRDefault="00C6305C" w:rsidP="00C6305C">
      <w:pPr>
        <w:pStyle w:val="IndentedParagraph"/>
      </w:pPr>
      <w:r>
        <w:t>[Describe your project dependencies. Do not list all dependencies. Instead, only list those that can cause your project to come to a halt (showstoppers).]</w:t>
      </w:r>
    </w:p>
    <w:p w14:paraId="4EE74183" w14:textId="77777777" w:rsidR="004F5582" w:rsidRDefault="004F5582" w:rsidP="004F5582">
      <w:pPr>
        <w:pStyle w:val="Heading2"/>
      </w:pPr>
      <w:r>
        <w:t>Deliverables</w:t>
      </w:r>
    </w:p>
    <w:p w14:paraId="5E160FEB" w14:textId="77777777" w:rsidR="00C6305C" w:rsidRDefault="00C6305C" w:rsidP="00C6305C">
      <w:pPr>
        <w:pStyle w:val="IndentedParagraph"/>
      </w:pPr>
      <w:r>
        <w:t>[Describe your project deliverables. Do NOT list assignment deliverables. List deliverables that are directly related to your specific project – such as Mobile App, Web App, Server application. Also list additional deliverables that your advisor is requesting (for example, a derivative paper for publication).]</w:t>
      </w:r>
    </w:p>
    <w:p w14:paraId="77F42C06" w14:textId="77777777" w:rsidR="004F5582" w:rsidRDefault="004F5582" w:rsidP="00F74D8C">
      <w:pPr>
        <w:pStyle w:val="IndentedParagraph"/>
      </w:pPr>
    </w:p>
    <w:p w14:paraId="6D49D797" w14:textId="77777777" w:rsidR="004F5582" w:rsidRDefault="004F5582" w:rsidP="00F74D8C">
      <w:pPr>
        <w:pStyle w:val="IndentedParagraph"/>
      </w:pPr>
      <w:r>
        <w:t>Evaluated: Workbook Assignment 1</w:t>
      </w:r>
    </w:p>
    <w:p w14:paraId="44E0ADF9" w14:textId="77777777" w:rsidR="004F5582" w:rsidRDefault="004F5582" w:rsidP="00F74D8C">
      <w:pPr>
        <w:pStyle w:val="IndentedParagraph"/>
      </w:pPr>
    </w:p>
    <w:p w14:paraId="3047B1CE" w14:textId="77777777" w:rsidR="000D4B9E" w:rsidRDefault="000D4B9E" w:rsidP="000D4B9E">
      <w:pPr>
        <w:pStyle w:val="Heading1"/>
      </w:pPr>
      <w:r>
        <w:lastRenderedPageBreak/>
        <w:t>Project Architecture</w:t>
      </w:r>
    </w:p>
    <w:p w14:paraId="497CF471" w14:textId="77777777" w:rsidR="000D4B9E" w:rsidRDefault="000D4B9E" w:rsidP="00F74D8C">
      <w:pPr>
        <w:pStyle w:val="IndentedParagraph"/>
      </w:pPr>
      <w:r>
        <w:t>[</w:t>
      </w:r>
    </w:p>
    <w:p w14:paraId="141A5254" w14:textId="6270E731" w:rsidR="000D4B9E" w:rsidRDefault="000D4B9E" w:rsidP="00F74D8C">
      <w:pPr>
        <w:pStyle w:val="IndentedParagraph"/>
      </w:pPr>
      <w:r>
        <w:t>Describe a high-level architecture of your project. Ask your advisor about architecture details you should include in this chapter.</w:t>
      </w:r>
    </w:p>
    <w:p w14:paraId="54B85ABD" w14:textId="77777777" w:rsidR="00C6305C" w:rsidRDefault="00C6305C" w:rsidP="00C6305C">
      <w:pPr>
        <w:pStyle w:val="IndentedParagraph"/>
      </w:pPr>
      <w:r>
        <w:t>Evaluated: Workbook Assignment 1</w:t>
      </w:r>
    </w:p>
    <w:p w14:paraId="45147158" w14:textId="608D56B4" w:rsidR="000D4B9E" w:rsidRDefault="000D4B9E" w:rsidP="00F74D8C">
      <w:pPr>
        <w:pStyle w:val="IndentedParagraph"/>
      </w:pPr>
      <w:r>
        <w:t>]</w:t>
      </w:r>
    </w:p>
    <w:p w14:paraId="29442DC7" w14:textId="028DF680" w:rsidR="009B5862" w:rsidRDefault="009B5862" w:rsidP="00F74D8C">
      <w:pPr>
        <w:pStyle w:val="IndentedParagraph"/>
      </w:pPr>
    </w:p>
    <w:p w14:paraId="1B3637D0" w14:textId="77777777" w:rsidR="009B5862" w:rsidRDefault="009B5862" w:rsidP="00F74D8C">
      <w:pPr>
        <w:pStyle w:val="IndentedParagraph"/>
      </w:pPr>
    </w:p>
    <w:p w14:paraId="3C4D0D11" w14:textId="77777777" w:rsidR="000D4B9E" w:rsidRDefault="000D4B9E" w:rsidP="00F74D8C">
      <w:pPr>
        <w:pStyle w:val="IndentedParagraph"/>
      </w:pPr>
    </w:p>
    <w:p w14:paraId="5E9E9B68" w14:textId="77777777" w:rsidR="00560972" w:rsidRDefault="00560972" w:rsidP="00560972">
      <w:pPr>
        <w:pStyle w:val="Heading1"/>
      </w:pPr>
      <w:r>
        <w:lastRenderedPageBreak/>
        <w:t>Evaluation Methodology</w:t>
      </w:r>
    </w:p>
    <w:p w14:paraId="05BCD88D" w14:textId="77777777" w:rsidR="00560972" w:rsidRDefault="00560972" w:rsidP="00F74D8C">
      <w:pPr>
        <w:pStyle w:val="IndentedParagraph"/>
      </w:pPr>
      <w:r>
        <w:t>[</w:t>
      </w:r>
    </w:p>
    <w:p w14:paraId="38CC3EB0" w14:textId="77777777" w:rsidR="00560972" w:rsidRDefault="00560972" w:rsidP="00F74D8C">
      <w:pPr>
        <w:pStyle w:val="IndentedParagraph"/>
      </w:pPr>
      <w:r>
        <w:t>Describe your evaluation methodology, including testbed-setup, test parameters, datasets used in the evaluation, baseline approaches, and performance measures.</w:t>
      </w:r>
    </w:p>
    <w:p w14:paraId="0E8DB8E3" w14:textId="77777777" w:rsidR="00560972" w:rsidRDefault="00560972" w:rsidP="00F74D8C">
      <w:pPr>
        <w:pStyle w:val="IndentedParagraph"/>
      </w:pPr>
      <w:r>
        <w:t>Execute some baseline experiments using baseline implementations you identified in Chapter 3. If code was not available, implement the baseline method and execute experiments with it.</w:t>
      </w:r>
    </w:p>
    <w:p w14:paraId="15FA77CF" w14:textId="77777777" w:rsidR="00C6305C" w:rsidRDefault="00C6305C" w:rsidP="00C6305C">
      <w:pPr>
        <w:pStyle w:val="IndentedParagraph"/>
      </w:pPr>
      <w:r>
        <w:t>Evaluated: Workbook Assignment 2</w:t>
      </w:r>
    </w:p>
    <w:p w14:paraId="6DFA92DC" w14:textId="77777777" w:rsidR="00560972" w:rsidRDefault="00560972" w:rsidP="00F74D8C">
      <w:pPr>
        <w:pStyle w:val="IndentedParagraph"/>
      </w:pPr>
      <w:r>
        <w:t>]</w:t>
      </w:r>
    </w:p>
    <w:p w14:paraId="5DADF7C6" w14:textId="77777777" w:rsidR="00325089" w:rsidRPr="00325089" w:rsidRDefault="00325089" w:rsidP="00F74D8C">
      <w:pPr>
        <w:pStyle w:val="IndentedParagraph"/>
      </w:pPr>
    </w:p>
    <w:p w14:paraId="76076196" w14:textId="26BFC175" w:rsidR="003557F7" w:rsidRDefault="007F07F2">
      <w:pPr>
        <w:pStyle w:val="Heading1"/>
      </w:pPr>
      <w:r>
        <w:lastRenderedPageBreak/>
        <w:t xml:space="preserve">System </w:t>
      </w:r>
      <w:r w:rsidR="008903A2">
        <w:t>Design/Methodology</w:t>
      </w:r>
    </w:p>
    <w:p w14:paraId="14379E99" w14:textId="3F951045" w:rsidR="003557F7" w:rsidRDefault="008903A2">
      <w:pPr>
        <w:pStyle w:val="Heading2"/>
      </w:pPr>
      <w:r>
        <w:t>Solution Overview</w:t>
      </w:r>
    </w:p>
    <w:p w14:paraId="0F4EFFDC" w14:textId="77777777" w:rsidR="000D4B9E" w:rsidRDefault="008903A2" w:rsidP="00F74D8C">
      <w:pPr>
        <w:pStyle w:val="IndentedParagraph"/>
      </w:pPr>
      <w:r>
        <w:t>[</w:t>
      </w:r>
    </w:p>
    <w:p w14:paraId="3E627175" w14:textId="511AE1A3" w:rsidR="000D4B9E" w:rsidRDefault="008903A2" w:rsidP="00F74D8C">
      <w:pPr>
        <w:pStyle w:val="IndentedParagraph"/>
      </w:pPr>
      <w:r>
        <w:t>Describe your project architecture using diagrams/pseudo-code and a high-level description. If applicable, describe system architecture and details of each component, or include necessary algorithmic details that will affect system performance.</w:t>
      </w:r>
    </w:p>
    <w:p w14:paraId="349EEC89" w14:textId="56FB3315" w:rsidR="000D4B9E" w:rsidRDefault="00560972" w:rsidP="00F74D8C">
      <w:pPr>
        <w:pStyle w:val="IndentedParagraph"/>
      </w:pPr>
      <w:r>
        <w:t>Start i</w:t>
      </w:r>
      <w:r w:rsidR="000D4B9E">
        <w:t>mplement</w:t>
      </w:r>
      <w:r>
        <w:t xml:space="preserve">ation of your </w:t>
      </w:r>
      <w:r w:rsidR="000D4B9E">
        <w:t xml:space="preserve">proposed solution. Document implementation details necessary for others to reproduce your work. Provide tutorial-like documentation for deploying/using your solution. </w:t>
      </w:r>
    </w:p>
    <w:p w14:paraId="6ED67D93" w14:textId="77777777" w:rsidR="00C6305C" w:rsidRPr="00F74D8C" w:rsidRDefault="00C6305C" w:rsidP="00C6305C">
      <w:pPr>
        <w:pStyle w:val="IndentedParagraph"/>
      </w:pPr>
      <w:r w:rsidRPr="00F74D8C">
        <w:t>Evaluated: Workbook Assignment 2</w:t>
      </w:r>
    </w:p>
    <w:p w14:paraId="33D21470" w14:textId="77777777" w:rsidR="00F74D8C" w:rsidRDefault="008903A2" w:rsidP="00F74D8C">
      <w:pPr>
        <w:pStyle w:val="IndentedParagraph"/>
      </w:pPr>
      <w:r>
        <w:t>]</w:t>
      </w:r>
    </w:p>
    <w:p w14:paraId="6F3B1D38" w14:textId="77777777" w:rsidR="00F74D8C" w:rsidRDefault="00F74D8C" w:rsidP="00F74D8C">
      <w:pPr>
        <w:pStyle w:val="IndentedParagraph"/>
      </w:pPr>
    </w:p>
    <w:p w14:paraId="752BACAA" w14:textId="77777777" w:rsidR="004F5582" w:rsidRDefault="004F5582" w:rsidP="00F74D8C">
      <w:pPr>
        <w:pStyle w:val="IndentedParagraph"/>
      </w:pPr>
    </w:p>
    <w:p w14:paraId="21D724E3" w14:textId="77777777" w:rsidR="007F65C3" w:rsidRDefault="007F65C3" w:rsidP="00F74D8C">
      <w:pPr>
        <w:pStyle w:val="IndentedParagraph"/>
      </w:pPr>
    </w:p>
    <w:p w14:paraId="35EEB301" w14:textId="77777777" w:rsidR="00477F4D" w:rsidRDefault="00477F4D" w:rsidP="00F74D8C">
      <w:pPr>
        <w:pStyle w:val="IndentedParagraph"/>
      </w:pPr>
      <w:bookmarkStart w:id="4" w:name="_Toc530662806"/>
    </w:p>
    <w:p w14:paraId="3F43EF14" w14:textId="77777777" w:rsidR="004C3D46" w:rsidRDefault="004C3D46" w:rsidP="004C3D46">
      <w:pPr>
        <w:pStyle w:val="Heading1"/>
      </w:pPr>
      <w:r>
        <w:lastRenderedPageBreak/>
        <w:t>Implementation Plan and Progress</w:t>
      </w:r>
    </w:p>
    <w:p w14:paraId="2C37B46C" w14:textId="77777777" w:rsidR="004C3D46" w:rsidRDefault="004C3D46" w:rsidP="00F74D8C">
      <w:pPr>
        <w:pStyle w:val="IndentedParagraph"/>
      </w:pPr>
      <w:r>
        <w:t>[</w:t>
      </w:r>
    </w:p>
    <w:p w14:paraId="70116B1F" w14:textId="77777777" w:rsidR="004C3D46" w:rsidRDefault="004C3D46" w:rsidP="00F74D8C">
      <w:pPr>
        <w:pStyle w:val="IndentedParagraph"/>
      </w:pPr>
      <w:r>
        <w:t>Describe your project implementation plan then track the progress of your implementation. Implementation is used as a broad term and can include:</w:t>
      </w:r>
    </w:p>
    <w:p w14:paraId="674786EF" w14:textId="77777777" w:rsidR="004C3D46" w:rsidRDefault="004C3D46" w:rsidP="00C819DE">
      <w:pPr>
        <w:pStyle w:val="IndentedParagraph"/>
        <w:numPr>
          <w:ilvl w:val="0"/>
          <w:numId w:val="16"/>
        </w:numPr>
      </w:pPr>
      <w:r>
        <w:t>Setting up a programming and execution environment.</w:t>
      </w:r>
    </w:p>
    <w:p w14:paraId="3E1076A3" w14:textId="77777777" w:rsidR="004C3D46" w:rsidRDefault="004C3D46" w:rsidP="00C819DE">
      <w:pPr>
        <w:pStyle w:val="IndentedParagraph"/>
        <w:numPr>
          <w:ilvl w:val="0"/>
          <w:numId w:val="16"/>
        </w:numPr>
      </w:pPr>
      <w:r>
        <w:t>Acquiring development tools.</w:t>
      </w:r>
    </w:p>
    <w:p w14:paraId="18A40FB4" w14:textId="77777777" w:rsidR="004C3D46" w:rsidRDefault="004C3D46" w:rsidP="00C819DE">
      <w:pPr>
        <w:pStyle w:val="IndentedParagraph"/>
        <w:numPr>
          <w:ilvl w:val="0"/>
          <w:numId w:val="16"/>
        </w:numPr>
      </w:pPr>
      <w:r>
        <w:t>Obtaining a hardware prototyping and simulation environment.</w:t>
      </w:r>
    </w:p>
    <w:p w14:paraId="68FB209D" w14:textId="77777777" w:rsidR="004C3D46" w:rsidRDefault="004C3D46" w:rsidP="00C819DE">
      <w:pPr>
        <w:pStyle w:val="IndentedParagraph"/>
        <w:numPr>
          <w:ilvl w:val="0"/>
          <w:numId w:val="16"/>
        </w:numPr>
      </w:pPr>
      <w:r>
        <w:t>Understanding/executing example programs or hardware simulations.</w:t>
      </w:r>
    </w:p>
    <w:p w14:paraId="60EF6CF6" w14:textId="55370801" w:rsidR="004C3D46" w:rsidRDefault="004C3D46" w:rsidP="00C819DE">
      <w:pPr>
        <w:pStyle w:val="IndentedParagraph"/>
        <w:numPr>
          <w:ilvl w:val="0"/>
          <w:numId w:val="16"/>
        </w:numPr>
      </w:pPr>
      <w:bookmarkStart w:id="5" w:name="_Hlk189982445"/>
      <w:r>
        <w:t>Implementing a prototype of your proposed method so the use of all technologies is understood.</w:t>
      </w:r>
    </w:p>
    <w:bookmarkEnd w:id="5"/>
    <w:p w14:paraId="2DABC00C" w14:textId="77777777" w:rsidR="00C6305C" w:rsidRDefault="00C6305C" w:rsidP="00C6305C">
      <w:pPr>
        <w:pStyle w:val="IndentedParagraph"/>
        <w:numPr>
          <w:ilvl w:val="0"/>
          <w:numId w:val="15"/>
        </w:numPr>
      </w:pPr>
      <w:r>
        <w:t>Evaluated: Workbook Assignment 1 and 2</w:t>
      </w:r>
    </w:p>
    <w:p w14:paraId="54221A97" w14:textId="49285D1F" w:rsidR="004C3D46" w:rsidRDefault="004C3D46" w:rsidP="00F74D8C">
      <w:pPr>
        <w:pStyle w:val="IndentedParagraph"/>
      </w:pPr>
      <w:r>
        <w:t>]</w:t>
      </w:r>
    </w:p>
    <w:p w14:paraId="2C89561D" w14:textId="67C1BBE4" w:rsidR="009B5862" w:rsidRDefault="009B5862" w:rsidP="00F74D8C">
      <w:pPr>
        <w:pStyle w:val="IndentedParagraph"/>
      </w:pPr>
    </w:p>
    <w:p w14:paraId="0E5207C0" w14:textId="77777777" w:rsidR="009B5862" w:rsidRDefault="009B5862" w:rsidP="00F74D8C">
      <w:pPr>
        <w:pStyle w:val="IndentedParagraph"/>
      </w:pPr>
    </w:p>
    <w:p w14:paraId="575234C2" w14:textId="77777777" w:rsidR="003557F7" w:rsidRDefault="00F147CD">
      <w:pPr>
        <w:pStyle w:val="Heading1"/>
      </w:pPr>
      <w:r>
        <w:lastRenderedPageBreak/>
        <w:t xml:space="preserve">Project </w:t>
      </w:r>
      <w:bookmarkEnd w:id="4"/>
      <w:r>
        <w:t>Schedule</w:t>
      </w:r>
    </w:p>
    <w:p w14:paraId="1F1325DE" w14:textId="77777777" w:rsidR="00C6305C" w:rsidRDefault="00C6305C" w:rsidP="00C6305C">
      <w:pPr>
        <w:pStyle w:val="IndentedParagraph"/>
      </w:pPr>
      <w:r>
        <w:t>[</w:t>
      </w:r>
    </w:p>
    <w:p w14:paraId="3CA06827" w14:textId="77777777" w:rsidR="00C6305C" w:rsidRDefault="00C6305C" w:rsidP="00C6305C">
      <w:pPr>
        <w:pStyle w:val="IndentedParagraph"/>
      </w:pPr>
      <w:r>
        <w:t xml:space="preserve">Include your project schedule here. The project schedule should show the tasks related to your specific project. Do NOT include class assignments in your schedule. Your schedule should show milestones or sprints for your project. Every team member should have unique tasks that are scheduled. </w:t>
      </w:r>
    </w:p>
    <w:p w14:paraId="70C863FA" w14:textId="77777777" w:rsidR="00C6305C" w:rsidRDefault="00C6305C" w:rsidP="00C6305C">
      <w:pPr>
        <w:pStyle w:val="IndentedParagraph"/>
      </w:pPr>
      <w:r>
        <w:t>Evaluated: Workbook Assignment 1 and 2</w:t>
      </w:r>
    </w:p>
    <w:p w14:paraId="52B0566B" w14:textId="319F61D9" w:rsidR="00C6305C" w:rsidRDefault="00C6305C" w:rsidP="00C6305C">
      <w:pPr>
        <w:pStyle w:val="IndentedParagraph"/>
      </w:pPr>
      <w:r>
        <w:t>]</w:t>
      </w:r>
    </w:p>
    <w:p w14:paraId="25662A9D" w14:textId="77777777" w:rsidR="00477F4D" w:rsidRDefault="00477F4D" w:rsidP="00F74D8C">
      <w:pPr>
        <w:pStyle w:val="IndentedParagraph"/>
      </w:pPr>
    </w:p>
    <w:p w14:paraId="663BF493" w14:textId="77777777" w:rsidR="003557F7" w:rsidRDefault="003557F7" w:rsidP="00F74D8C">
      <w:pPr>
        <w:pStyle w:val="IndentedParagraph"/>
      </w:pPr>
    </w:p>
    <w:p w14:paraId="2522A889" w14:textId="77777777" w:rsidR="003557F7" w:rsidRDefault="003557F7" w:rsidP="00F74D8C">
      <w:pPr>
        <w:pStyle w:val="IndentedParagraph"/>
      </w:pPr>
    </w:p>
    <w:p w14:paraId="3DA85049" w14:textId="77777777" w:rsidR="00325089" w:rsidRDefault="00325089" w:rsidP="00F74D8C">
      <w:pPr>
        <w:pStyle w:val="IndentedParagraph"/>
      </w:pPr>
    </w:p>
    <w:sectPr w:rsidR="00325089">
      <w:headerReference w:type="default" r:id="rId9"/>
      <w:footerReference w:type="default" r:id="rId10"/>
      <w:headerReference w:type="first" r:id="rId11"/>
      <w:footnotePr>
        <w:numRestart w:val="eachPage"/>
      </w:footnotePr>
      <w:pgSz w:w="12240" w:h="15840" w:code="1"/>
      <w:pgMar w:top="1872" w:right="1440" w:bottom="1440" w:left="2160" w:header="1152" w:footer="720" w:gutter="0"/>
      <w:pgNumType w:start="1"/>
      <w:cols w:space="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70E3F5" w14:textId="77777777" w:rsidR="00A66833" w:rsidRDefault="00A66833">
      <w:pPr>
        <w:spacing w:line="240" w:lineRule="auto"/>
      </w:pPr>
      <w:r>
        <w:separator/>
      </w:r>
    </w:p>
  </w:endnote>
  <w:endnote w:type="continuationSeparator" w:id="0">
    <w:p w14:paraId="6FCA6F80" w14:textId="77777777" w:rsidR="00A66833" w:rsidRDefault="00A6683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omBold BT">
    <w:altName w:val="Calibri"/>
    <w:charset w:val="00"/>
    <w:family w:val="script"/>
    <w:pitch w:val="variable"/>
    <w:sig w:usb0="00000087" w:usb1="00000000" w:usb2="00000000" w:usb3="00000000" w:csb0="0000001B" w:csb1="00000000"/>
  </w:font>
  <w:font w:name="Dom BT">
    <w:altName w:val="Times New Roman"/>
    <w:panose1 w:val="00000000000000000000"/>
    <w:charset w:val="00"/>
    <w:family w:val="roman"/>
    <w:notTrueType/>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ms Rmn">
    <w:altName w:val="Times New Roman"/>
    <w:panose1 w:val="02020603040505020304"/>
    <w:charset w:val="4D"/>
    <w:family w:val="roman"/>
    <w:notTrueType/>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Palatino">
    <w:charset w:val="00"/>
    <w:family w:val="auto"/>
    <w:pitch w:val="variable"/>
    <w:sig w:usb0="A00002FF" w:usb1="7800205A" w:usb2="14600000" w:usb3="00000000" w:csb0="00000193"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A34D50" w14:textId="77777777" w:rsidR="00BE798C" w:rsidRDefault="00BE798C">
    <w:pPr>
      <w:pStyle w:val="Footer"/>
      <w:tabs>
        <w:tab w:val="clear" w:pos="720"/>
        <w:tab w:val="clear" w:pos="7920"/>
        <w:tab w:val="clear" w:pos="8640"/>
      </w:tabs>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206AFD" w14:textId="77777777" w:rsidR="00BE798C" w:rsidRDefault="00BE798C">
    <w:pPr>
      <w:tabs>
        <w:tab w:val="right" w:pos="7920"/>
      </w:tabs>
      <w:rPr>
        <w: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EB11F1" w14:textId="77777777" w:rsidR="00A66833" w:rsidRDefault="00A66833">
      <w:pPr>
        <w:spacing w:line="240" w:lineRule="auto"/>
      </w:pPr>
      <w:r>
        <w:separator/>
      </w:r>
    </w:p>
  </w:footnote>
  <w:footnote w:type="continuationSeparator" w:id="0">
    <w:p w14:paraId="512033D9" w14:textId="77777777" w:rsidR="00A66833" w:rsidRDefault="00A6683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9F375" w14:textId="1B7545ED" w:rsidR="00BE798C" w:rsidRDefault="00BE798C">
    <w:pPr>
      <w:pStyle w:val="Header"/>
      <w:jc w:val="right"/>
    </w:pPr>
    <w:r>
      <w:rPr>
        <w:rStyle w:val="PageNumber"/>
      </w:rPr>
      <w:fldChar w:fldCharType="begin"/>
    </w:r>
    <w:r>
      <w:rPr>
        <w:rStyle w:val="PageNumber"/>
      </w:rPr>
      <w:instrText xml:space="preserve"> PAGE </w:instrText>
    </w:r>
    <w:r>
      <w:rPr>
        <w:rStyle w:val="PageNumber"/>
      </w:rPr>
      <w:fldChar w:fldCharType="separate"/>
    </w:r>
    <w:r w:rsidR="00F74D8C">
      <w:rPr>
        <w:rStyle w:val="PageNumber"/>
        <w:noProof/>
      </w:rPr>
      <w:t>11</w:t>
    </w:r>
    <w:r>
      <w:rPr>
        <w:rStyle w:val="PageNumber"/>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FA79B1" w14:textId="77777777" w:rsidR="00BE798C" w:rsidRDefault="00BE798C">
    <w:pPr>
      <w:pStyle w:val="Header"/>
      <w:tabs>
        <w:tab w:val="clear" w:pos="4320"/>
        <w:tab w:val="center" w:pos="9360"/>
      </w:tabs>
      <w:rPr>
        <w: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07DE4"/>
    <w:multiLevelType w:val="multilevel"/>
    <w:tmpl w:val="9FCCBDDA"/>
    <w:lvl w:ilvl="0">
      <w:start w:val="1"/>
      <w:numFmt w:val="decimal"/>
      <w:pStyle w:val="Heading1"/>
      <w:suff w:val="nothing"/>
      <w:lvlText w:val="Chapter %1. "/>
      <w:lvlJc w:val="left"/>
      <w:pPr>
        <w:ind w:left="0" w:firstLine="0"/>
      </w:pPr>
      <w:rPr>
        <w:rFonts w:ascii="Times New Roman" w:hAnsi="Times New Roman" w:hint="default"/>
        <w:b/>
        <w:i w:val="0"/>
        <w:sz w:val="28"/>
      </w:rPr>
    </w:lvl>
    <w:lvl w:ilvl="1">
      <w:start w:val="1"/>
      <w:numFmt w:val="none"/>
      <w:lvlRestart w:val="0"/>
      <w:pStyle w:val="Heading2"/>
      <w:suff w:val="nothing"/>
      <w:lvlText w:val=""/>
      <w:lvlJc w:val="left"/>
      <w:pPr>
        <w:ind w:left="0" w:firstLine="0"/>
      </w:pPr>
      <w:rPr>
        <w:rFonts w:ascii="DomBold BT" w:hAnsi="DomBold BT" w:hint="default"/>
        <w:sz w:val="80"/>
      </w:rPr>
    </w:lvl>
    <w:lvl w:ilvl="2">
      <w:start w:val="1"/>
      <w:numFmt w:val="none"/>
      <w:pStyle w:val="Heading3"/>
      <w:suff w:val="nothing"/>
      <w:lvlText w:val=""/>
      <w:lvlJc w:val="left"/>
      <w:pPr>
        <w:ind w:left="0" w:firstLine="0"/>
      </w:pPr>
      <w:rPr>
        <w:rFonts w:ascii="DomBold BT" w:hAnsi="DomBold BT" w:hint="default"/>
        <w:b w:val="0"/>
        <w:i/>
        <w:sz w:val="72"/>
      </w:rPr>
    </w:lvl>
    <w:lvl w:ilvl="3">
      <w:numFmt w:val="decimal"/>
      <w:lvlText w:val="%4"/>
      <w:lvlJc w:val="left"/>
      <w:pPr>
        <w:tabs>
          <w:tab w:val="num" w:pos="1800"/>
        </w:tabs>
        <w:ind w:left="1440" w:firstLine="0"/>
      </w:pPr>
      <w:rPr>
        <w:rFonts w:ascii="Dom BT" w:hAnsi="Dom BT" w:hint="default"/>
      </w:rPr>
    </w:lvl>
    <w:lvl w:ilvl="4">
      <w:numFmt w:val="decimal"/>
      <w:lvlText w:val="%5"/>
      <w:lvlJc w:val="left"/>
      <w:pPr>
        <w:tabs>
          <w:tab w:val="num" w:pos="1800"/>
        </w:tabs>
        <w:ind w:left="1440" w:firstLine="0"/>
      </w:pPr>
      <w:rPr>
        <w:rFonts w:ascii="Dom BT" w:hAnsi="Dom BT" w:hint="default"/>
      </w:rPr>
    </w:lvl>
    <w:lvl w:ilvl="5">
      <w:numFmt w:val="decimal"/>
      <w:lvlText w:val="%6"/>
      <w:lvlJc w:val="left"/>
      <w:pPr>
        <w:tabs>
          <w:tab w:val="num" w:pos="1800"/>
        </w:tabs>
        <w:ind w:left="1440" w:firstLine="0"/>
      </w:pPr>
      <w:rPr>
        <w:rFonts w:ascii="Dom BT" w:hAnsi="Dom BT" w:hint="default"/>
      </w:rPr>
    </w:lvl>
    <w:lvl w:ilvl="6">
      <w:numFmt w:val="decimal"/>
      <w:lvlText w:val="%7"/>
      <w:lvlJc w:val="left"/>
      <w:pPr>
        <w:tabs>
          <w:tab w:val="num" w:pos="1800"/>
        </w:tabs>
        <w:ind w:left="1440" w:firstLine="0"/>
      </w:pPr>
      <w:rPr>
        <w:rFonts w:ascii="Dom BT" w:hAnsi="Dom BT" w:hint="default"/>
      </w:rPr>
    </w:lvl>
    <w:lvl w:ilvl="7">
      <w:numFmt w:val="decimal"/>
      <w:lvlText w:val="%8"/>
      <w:lvlJc w:val="left"/>
      <w:pPr>
        <w:tabs>
          <w:tab w:val="num" w:pos="1800"/>
        </w:tabs>
        <w:ind w:left="1440" w:firstLine="0"/>
      </w:pPr>
      <w:rPr>
        <w:rFonts w:ascii="Dom BT" w:hAnsi="Dom BT" w:hint="default"/>
      </w:rPr>
    </w:lvl>
    <w:lvl w:ilvl="8">
      <w:numFmt w:val="decimal"/>
      <w:lvlText w:val="%9"/>
      <w:lvlJc w:val="left"/>
      <w:pPr>
        <w:tabs>
          <w:tab w:val="num" w:pos="1800"/>
        </w:tabs>
        <w:ind w:left="1440" w:firstLine="0"/>
      </w:pPr>
      <w:rPr>
        <w:rFonts w:ascii="Dom BT" w:hAnsi="Dom BT" w:hint="default"/>
      </w:rPr>
    </w:lvl>
  </w:abstractNum>
  <w:abstractNum w:abstractNumId="1" w15:restartNumberingAfterBreak="0">
    <w:nsid w:val="0A2F5DB7"/>
    <w:multiLevelType w:val="hybridMultilevel"/>
    <w:tmpl w:val="EEA61F6C"/>
    <w:lvl w:ilvl="0" w:tplc="1D604F88">
      <w:start w:val="1"/>
      <w:numFmt w:val="decimal"/>
      <w:pStyle w:val="FigureCaption"/>
      <w:lvlText w:val="Figure %1. "/>
      <w:lvlJc w:val="left"/>
      <w:pPr>
        <w:tabs>
          <w:tab w:val="num" w:pos="1080"/>
        </w:tabs>
        <w:ind w:left="0" w:firstLine="0"/>
      </w:pPr>
      <w:rPr>
        <w:rFonts w:ascii="Times New Roman" w:hAnsi="Times New Roman" w:hint="default"/>
        <w:b/>
        <w:i w:val="0"/>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31D6110"/>
    <w:multiLevelType w:val="hybridMultilevel"/>
    <w:tmpl w:val="E7AC597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2BC2F0D"/>
    <w:multiLevelType w:val="hybridMultilevel"/>
    <w:tmpl w:val="89CA967A"/>
    <w:lvl w:ilvl="0" w:tplc="02885D44">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34A4C81"/>
    <w:multiLevelType w:val="multilevel"/>
    <w:tmpl w:val="573C1EAC"/>
    <w:lvl w:ilvl="0">
      <w:start w:val="1"/>
      <w:numFmt w:val="none"/>
      <w:pStyle w:val="Appendix"/>
      <w:suff w:val="nothing"/>
      <w:lvlText w:val=""/>
      <w:lvlJc w:val="left"/>
      <w:pPr>
        <w:ind w:left="0" w:firstLine="0"/>
      </w:pPr>
      <w:rPr>
        <w:rFonts w:ascii="Dom BT" w:hAnsi="Dom BT" w:hint="default"/>
      </w:rPr>
    </w:lvl>
    <w:lvl w:ilvl="1">
      <w:start w:val="1"/>
      <w:numFmt w:val="upperLetter"/>
      <w:lvlRestart w:val="0"/>
      <w:pStyle w:val="Appendix"/>
      <w:suff w:val="nothing"/>
      <w:lvlText w:val="Appendix %2. "/>
      <w:lvlJc w:val="left"/>
      <w:pPr>
        <w:ind w:left="0" w:firstLine="0"/>
      </w:pPr>
      <w:rPr>
        <w:rFonts w:ascii="Times New Roman" w:hAnsi="Times New Roman" w:hint="default"/>
        <w:b/>
        <w:i w:val="0"/>
        <w:sz w:val="24"/>
      </w:rPr>
    </w:lvl>
    <w:lvl w:ilvl="2">
      <w:start w:val="1"/>
      <w:numFmt w:val="decimal"/>
      <w:suff w:val="nothing"/>
      <w:lvlText w:val="Chapter %3"/>
      <w:lvlJc w:val="left"/>
      <w:pPr>
        <w:ind w:left="0" w:firstLine="0"/>
      </w:pPr>
      <w:rPr>
        <w:rFonts w:ascii="DomBold BT" w:hAnsi="DomBold BT" w:hint="default"/>
        <w:b w:val="0"/>
        <w:i/>
        <w:sz w:val="72"/>
      </w:rPr>
    </w:lvl>
    <w:lvl w:ilvl="3">
      <w:numFmt w:val="decimal"/>
      <w:lvlText w:val="%4"/>
      <w:lvlJc w:val="left"/>
      <w:pPr>
        <w:tabs>
          <w:tab w:val="num" w:pos="0"/>
        </w:tabs>
        <w:ind w:left="0" w:firstLine="0"/>
      </w:pPr>
      <w:rPr>
        <w:rFonts w:ascii="Dom BT" w:hAnsi="Dom BT" w:hint="default"/>
      </w:rPr>
    </w:lvl>
    <w:lvl w:ilvl="4">
      <w:numFmt w:val="decimal"/>
      <w:lvlText w:val="%5"/>
      <w:lvlJc w:val="left"/>
      <w:pPr>
        <w:tabs>
          <w:tab w:val="num" w:pos="720"/>
        </w:tabs>
        <w:ind w:left="0" w:firstLine="0"/>
      </w:pPr>
      <w:rPr>
        <w:rFonts w:ascii="Dom BT" w:hAnsi="Dom BT" w:hint="default"/>
      </w:rPr>
    </w:lvl>
    <w:lvl w:ilvl="5">
      <w:numFmt w:val="decimal"/>
      <w:lvlText w:val="%6"/>
      <w:lvlJc w:val="left"/>
      <w:pPr>
        <w:tabs>
          <w:tab w:val="num" w:pos="720"/>
        </w:tabs>
        <w:ind w:left="0" w:firstLine="0"/>
      </w:pPr>
      <w:rPr>
        <w:rFonts w:ascii="Dom BT" w:hAnsi="Dom BT" w:hint="default"/>
      </w:rPr>
    </w:lvl>
    <w:lvl w:ilvl="6">
      <w:numFmt w:val="decimal"/>
      <w:lvlText w:val="%7"/>
      <w:lvlJc w:val="left"/>
      <w:pPr>
        <w:tabs>
          <w:tab w:val="num" w:pos="0"/>
        </w:tabs>
        <w:ind w:left="0" w:firstLine="0"/>
      </w:pPr>
      <w:rPr>
        <w:rFonts w:ascii="Dom BT" w:hAnsi="Dom BT" w:hint="default"/>
      </w:rPr>
    </w:lvl>
    <w:lvl w:ilvl="7">
      <w:numFmt w:val="decimal"/>
      <w:lvlText w:val="%8"/>
      <w:lvlJc w:val="left"/>
      <w:pPr>
        <w:tabs>
          <w:tab w:val="num" w:pos="720"/>
        </w:tabs>
        <w:ind w:left="0" w:firstLine="0"/>
      </w:pPr>
      <w:rPr>
        <w:rFonts w:ascii="Dom BT" w:hAnsi="Dom BT" w:hint="default"/>
      </w:rPr>
    </w:lvl>
    <w:lvl w:ilvl="8">
      <w:numFmt w:val="decimal"/>
      <w:lvlText w:val="%9"/>
      <w:lvlJc w:val="left"/>
      <w:pPr>
        <w:tabs>
          <w:tab w:val="num" w:pos="0"/>
        </w:tabs>
        <w:ind w:left="0" w:firstLine="0"/>
      </w:pPr>
      <w:rPr>
        <w:rFonts w:ascii="Dom BT" w:hAnsi="Dom BT" w:hint="default"/>
      </w:rPr>
    </w:lvl>
  </w:abstractNum>
  <w:abstractNum w:abstractNumId="5" w15:restartNumberingAfterBreak="0">
    <w:nsid w:val="34DF1F93"/>
    <w:multiLevelType w:val="hybridMultilevel"/>
    <w:tmpl w:val="0FD0F3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FC22957"/>
    <w:multiLevelType w:val="hybridMultilevel"/>
    <w:tmpl w:val="427E60D4"/>
    <w:lvl w:ilvl="0" w:tplc="04090001">
      <w:start w:val="1"/>
      <w:numFmt w:val="bullet"/>
      <w:lvlText w:val=""/>
      <w:lvlJc w:val="left"/>
      <w:pPr>
        <w:tabs>
          <w:tab w:val="num" w:pos="780"/>
        </w:tabs>
        <w:ind w:left="780" w:hanging="360"/>
      </w:pPr>
      <w:rPr>
        <w:rFonts w:ascii="Symbol" w:hAnsi="Symbol" w:hint="default"/>
      </w:rPr>
    </w:lvl>
    <w:lvl w:ilvl="1" w:tplc="04090003" w:tentative="1">
      <w:start w:val="1"/>
      <w:numFmt w:val="bullet"/>
      <w:lvlText w:val="o"/>
      <w:lvlJc w:val="left"/>
      <w:pPr>
        <w:tabs>
          <w:tab w:val="num" w:pos="1500"/>
        </w:tabs>
        <w:ind w:left="1500" w:hanging="360"/>
      </w:pPr>
      <w:rPr>
        <w:rFonts w:ascii="Courier New" w:hAnsi="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7" w15:restartNumberingAfterBreak="0">
    <w:nsid w:val="40984F82"/>
    <w:multiLevelType w:val="hybridMultilevel"/>
    <w:tmpl w:val="07F0BF9C"/>
    <w:lvl w:ilvl="0" w:tplc="B13CD366">
      <w:start w:val="1"/>
      <w:numFmt w:val="decimal"/>
      <w:pStyle w:val="ReferenceEntry"/>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 w15:restartNumberingAfterBreak="0">
    <w:nsid w:val="480775E4"/>
    <w:multiLevelType w:val="multilevel"/>
    <w:tmpl w:val="841C87A6"/>
    <w:lvl w:ilvl="0">
      <w:start w:val="1"/>
      <w:numFmt w:val="none"/>
      <w:suff w:val="nothing"/>
      <w:lvlText w:val=""/>
      <w:lvlJc w:val="left"/>
      <w:pPr>
        <w:ind w:left="0" w:firstLine="0"/>
      </w:pPr>
      <w:rPr>
        <w:rFonts w:ascii="Dom BT" w:hAnsi="Dom BT" w:hint="default"/>
      </w:rPr>
    </w:lvl>
    <w:lvl w:ilvl="1">
      <w:start w:val="1"/>
      <w:numFmt w:val="upperLetter"/>
      <w:lvlRestart w:val="0"/>
      <w:lvlText w:val="Appendix %2. "/>
      <w:lvlJc w:val="left"/>
      <w:pPr>
        <w:tabs>
          <w:tab w:val="num" w:pos="1440"/>
        </w:tabs>
        <w:ind w:left="0" w:firstLine="0"/>
      </w:pPr>
      <w:rPr>
        <w:rFonts w:ascii="Times New Roman" w:hAnsi="Times New Roman" w:hint="default"/>
        <w:b/>
        <w:i w:val="0"/>
        <w:sz w:val="24"/>
      </w:rPr>
    </w:lvl>
    <w:lvl w:ilvl="2">
      <w:start w:val="1"/>
      <w:numFmt w:val="decimal"/>
      <w:suff w:val="nothing"/>
      <w:lvlText w:val="Chapter %3"/>
      <w:lvlJc w:val="left"/>
      <w:pPr>
        <w:ind w:left="0" w:firstLine="0"/>
      </w:pPr>
      <w:rPr>
        <w:rFonts w:ascii="DomBold BT" w:hAnsi="DomBold BT" w:hint="default"/>
        <w:b w:val="0"/>
        <w:i/>
        <w:sz w:val="72"/>
      </w:rPr>
    </w:lvl>
    <w:lvl w:ilvl="3">
      <w:numFmt w:val="decimal"/>
      <w:lvlText w:val="%4"/>
      <w:lvlJc w:val="left"/>
      <w:pPr>
        <w:tabs>
          <w:tab w:val="num" w:pos="0"/>
        </w:tabs>
        <w:ind w:left="0" w:firstLine="0"/>
      </w:pPr>
      <w:rPr>
        <w:rFonts w:ascii="Dom BT" w:hAnsi="Dom BT" w:hint="default"/>
      </w:rPr>
    </w:lvl>
    <w:lvl w:ilvl="4">
      <w:numFmt w:val="decimal"/>
      <w:lvlText w:val="%5"/>
      <w:lvlJc w:val="left"/>
      <w:pPr>
        <w:tabs>
          <w:tab w:val="num" w:pos="720"/>
        </w:tabs>
        <w:ind w:left="0" w:firstLine="0"/>
      </w:pPr>
      <w:rPr>
        <w:rFonts w:ascii="Dom BT" w:hAnsi="Dom BT" w:hint="default"/>
      </w:rPr>
    </w:lvl>
    <w:lvl w:ilvl="5">
      <w:numFmt w:val="decimal"/>
      <w:lvlText w:val="%6"/>
      <w:lvlJc w:val="left"/>
      <w:pPr>
        <w:tabs>
          <w:tab w:val="num" w:pos="720"/>
        </w:tabs>
        <w:ind w:left="0" w:firstLine="0"/>
      </w:pPr>
      <w:rPr>
        <w:rFonts w:ascii="Dom BT" w:hAnsi="Dom BT" w:hint="default"/>
      </w:rPr>
    </w:lvl>
    <w:lvl w:ilvl="6">
      <w:numFmt w:val="decimal"/>
      <w:lvlText w:val="%7"/>
      <w:lvlJc w:val="left"/>
      <w:pPr>
        <w:tabs>
          <w:tab w:val="num" w:pos="0"/>
        </w:tabs>
        <w:ind w:left="0" w:firstLine="0"/>
      </w:pPr>
      <w:rPr>
        <w:rFonts w:ascii="Dom BT" w:hAnsi="Dom BT" w:hint="default"/>
      </w:rPr>
    </w:lvl>
    <w:lvl w:ilvl="7">
      <w:numFmt w:val="decimal"/>
      <w:lvlText w:val="%8"/>
      <w:lvlJc w:val="left"/>
      <w:pPr>
        <w:tabs>
          <w:tab w:val="num" w:pos="720"/>
        </w:tabs>
        <w:ind w:left="0" w:firstLine="0"/>
      </w:pPr>
      <w:rPr>
        <w:rFonts w:ascii="Dom BT" w:hAnsi="Dom BT" w:hint="default"/>
      </w:rPr>
    </w:lvl>
    <w:lvl w:ilvl="8">
      <w:numFmt w:val="decimal"/>
      <w:lvlText w:val="%9"/>
      <w:lvlJc w:val="left"/>
      <w:pPr>
        <w:tabs>
          <w:tab w:val="num" w:pos="0"/>
        </w:tabs>
        <w:ind w:left="0" w:firstLine="0"/>
      </w:pPr>
      <w:rPr>
        <w:rFonts w:ascii="Dom BT" w:hAnsi="Dom BT" w:hint="default"/>
      </w:rPr>
    </w:lvl>
  </w:abstractNum>
  <w:abstractNum w:abstractNumId="9" w15:restartNumberingAfterBreak="0">
    <w:nsid w:val="4E6C410E"/>
    <w:multiLevelType w:val="hybridMultilevel"/>
    <w:tmpl w:val="FE36ED76"/>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0" w15:restartNumberingAfterBreak="0">
    <w:nsid w:val="52973F3D"/>
    <w:multiLevelType w:val="hybridMultilevel"/>
    <w:tmpl w:val="7D7C8C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56134EC9"/>
    <w:multiLevelType w:val="hybridMultilevel"/>
    <w:tmpl w:val="752CB8C0"/>
    <w:lvl w:ilvl="0" w:tplc="4FACF200">
      <w:start w:val="1"/>
      <w:numFmt w:val="bullet"/>
      <w:pStyle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56182F9B"/>
    <w:multiLevelType w:val="hybridMultilevel"/>
    <w:tmpl w:val="0BCE2CB0"/>
    <w:lvl w:ilvl="0" w:tplc="E40A1438">
      <w:start w:val="1"/>
      <w:numFmt w:val="decimal"/>
      <w:pStyle w:val="tablecaption"/>
      <w:lvlText w:val="Table %1."/>
      <w:lvlJc w:val="left"/>
      <w:pPr>
        <w:tabs>
          <w:tab w:val="num" w:pos="1080"/>
        </w:tabs>
        <w:ind w:left="0" w:firstLine="0"/>
      </w:pPr>
      <w:rPr>
        <w:rFonts w:ascii="Times New Roman" w:hAnsi="Times New Roman" w:hint="default"/>
        <w:b/>
        <w:i w:val="0"/>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56E72457"/>
    <w:multiLevelType w:val="hybridMultilevel"/>
    <w:tmpl w:val="BA5E53EA"/>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4" w15:restartNumberingAfterBreak="0">
    <w:nsid w:val="59E02135"/>
    <w:multiLevelType w:val="multilevel"/>
    <w:tmpl w:val="5024E71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6D122CC3"/>
    <w:multiLevelType w:val="hybridMultilevel"/>
    <w:tmpl w:val="F2E2781C"/>
    <w:lvl w:ilvl="0" w:tplc="0409000F">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6"/>
  </w:num>
  <w:num w:numId="2">
    <w:abstractNumId w:val="13"/>
  </w:num>
  <w:num w:numId="3">
    <w:abstractNumId w:val="11"/>
  </w:num>
  <w:num w:numId="4">
    <w:abstractNumId w:val="2"/>
  </w:num>
  <w:num w:numId="5">
    <w:abstractNumId w:val="9"/>
  </w:num>
  <w:num w:numId="6">
    <w:abstractNumId w:val="0"/>
  </w:num>
  <w:num w:numId="7">
    <w:abstractNumId w:val="8"/>
  </w:num>
  <w:num w:numId="8">
    <w:abstractNumId w:val="12"/>
  </w:num>
  <w:num w:numId="9">
    <w:abstractNumId w:val="1"/>
  </w:num>
  <w:num w:numId="10">
    <w:abstractNumId w:val="4"/>
  </w:num>
  <w:num w:numId="11">
    <w:abstractNumId w:val="7"/>
  </w:num>
  <w:num w:numId="12">
    <w:abstractNumId w:val="14"/>
  </w:num>
  <w:num w:numId="13">
    <w:abstractNumId w:val="3"/>
  </w:num>
  <w:num w:numId="14">
    <w:abstractNumId w:val="5"/>
  </w:num>
  <w:num w:numId="15">
    <w:abstractNumId w:val="10"/>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5" w:nlCheck="1" w:checkStyle="1"/>
  <w:activeWritingStyle w:appName="MSWord" w:lang="en-US" w:vendorID="64" w:dllVersion="6" w:nlCheck="1" w:checkStyle="1"/>
  <w:activeWritingStyle w:appName="MSWord" w:lang="en-US" w:vendorID="64" w:dllVersion="0" w:nlCheck="1" w:checkStyle="0"/>
  <w:activeWritingStyle w:appName="MSWord" w:lang="en-US" w:vendorID="64" w:dllVersion="4096" w:nlCheck="1" w:checkStyle="0"/>
  <w:proofState w:spelling="clean" w:grammar="clean"/>
  <w:attachedTemplate r:id="rId1"/>
  <w:defaultTabStop w:val="720"/>
  <w:hyphenationZone w:val="0"/>
  <w:doNotHyphenateCaps/>
  <w:displayHorizontalDrawingGridEvery w:val="0"/>
  <w:displayVerticalDrawingGridEvery w:val="0"/>
  <w:doNotUseMarginsForDrawingGridOrigin/>
  <w:doNotShadeFormData/>
  <w:noPunctuationKerning/>
  <w:characterSpacingControl w:val="doNotCompress"/>
  <w:footnotePr>
    <w:numRestart w:val="eachPage"/>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25089"/>
    <w:rsid w:val="00012054"/>
    <w:rsid w:val="00012DD0"/>
    <w:rsid w:val="0006568B"/>
    <w:rsid w:val="00072659"/>
    <w:rsid w:val="000D4B9E"/>
    <w:rsid w:val="00104E4B"/>
    <w:rsid w:val="00134EF3"/>
    <w:rsid w:val="00135B32"/>
    <w:rsid w:val="00146D0D"/>
    <w:rsid w:val="00153BCD"/>
    <w:rsid w:val="0016175F"/>
    <w:rsid w:val="001658EB"/>
    <w:rsid w:val="00176C44"/>
    <w:rsid w:val="00191773"/>
    <w:rsid w:val="001C5BDC"/>
    <w:rsid w:val="0021625B"/>
    <w:rsid w:val="00242E7B"/>
    <w:rsid w:val="00254CA9"/>
    <w:rsid w:val="002B1A07"/>
    <w:rsid w:val="002C53CE"/>
    <w:rsid w:val="00325089"/>
    <w:rsid w:val="003557F7"/>
    <w:rsid w:val="003A03FF"/>
    <w:rsid w:val="004004D7"/>
    <w:rsid w:val="00477F4D"/>
    <w:rsid w:val="00485726"/>
    <w:rsid w:val="004B3275"/>
    <w:rsid w:val="004C3D46"/>
    <w:rsid w:val="004F5582"/>
    <w:rsid w:val="00560972"/>
    <w:rsid w:val="005753B4"/>
    <w:rsid w:val="005847AA"/>
    <w:rsid w:val="005F46E3"/>
    <w:rsid w:val="00606A29"/>
    <w:rsid w:val="00625BF4"/>
    <w:rsid w:val="006643A3"/>
    <w:rsid w:val="006D0F41"/>
    <w:rsid w:val="00756FE8"/>
    <w:rsid w:val="007F07F2"/>
    <w:rsid w:val="007F41C2"/>
    <w:rsid w:val="007F65C3"/>
    <w:rsid w:val="00800C80"/>
    <w:rsid w:val="008903A2"/>
    <w:rsid w:val="00890A0B"/>
    <w:rsid w:val="00894340"/>
    <w:rsid w:val="008A234C"/>
    <w:rsid w:val="008A64A3"/>
    <w:rsid w:val="008E30B9"/>
    <w:rsid w:val="008F3DAD"/>
    <w:rsid w:val="0090567C"/>
    <w:rsid w:val="00943E6C"/>
    <w:rsid w:val="009602A4"/>
    <w:rsid w:val="009B5862"/>
    <w:rsid w:val="009F217D"/>
    <w:rsid w:val="009F6D49"/>
    <w:rsid w:val="009F725D"/>
    <w:rsid w:val="00A36EC7"/>
    <w:rsid w:val="00A66833"/>
    <w:rsid w:val="00A76F77"/>
    <w:rsid w:val="00A91478"/>
    <w:rsid w:val="00AC1A3A"/>
    <w:rsid w:val="00AD2AE7"/>
    <w:rsid w:val="00AE3B79"/>
    <w:rsid w:val="00B544C1"/>
    <w:rsid w:val="00B67DED"/>
    <w:rsid w:val="00B72996"/>
    <w:rsid w:val="00B865DA"/>
    <w:rsid w:val="00BE798C"/>
    <w:rsid w:val="00C02C3F"/>
    <w:rsid w:val="00C6305C"/>
    <w:rsid w:val="00C66F5A"/>
    <w:rsid w:val="00C819DE"/>
    <w:rsid w:val="00C840AE"/>
    <w:rsid w:val="00C9554B"/>
    <w:rsid w:val="00CC0C08"/>
    <w:rsid w:val="00CC193C"/>
    <w:rsid w:val="00CE746C"/>
    <w:rsid w:val="00D27C61"/>
    <w:rsid w:val="00D65483"/>
    <w:rsid w:val="00D81D7B"/>
    <w:rsid w:val="00D947A1"/>
    <w:rsid w:val="00D97F61"/>
    <w:rsid w:val="00E00F30"/>
    <w:rsid w:val="00E44C74"/>
    <w:rsid w:val="00E51F81"/>
    <w:rsid w:val="00EC3367"/>
    <w:rsid w:val="00EE6D3D"/>
    <w:rsid w:val="00F147CD"/>
    <w:rsid w:val="00F63838"/>
    <w:rsid w:val="00F660D5"/>
    <w:rsid w:val="00F74D8C"/>
    <w:rsid w:val="00FA3C2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4B4F467"/>
  <w15:docId w15:val="{3CE5DF2D-AADE-42EA-BD65-1F1CE542E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ms Rmn" w:eastAsia="Times New Roman" w:hAnsi="Tms Rm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560" w:lineRule="exact"/>
    </w:pPr>
    <w:rPr>
      <w:rFonts w:ascii="Times New Roman" w:hAnsi="Times New Roman"/>
      <w:sz w:val="24"/>
    </w:rPr>
  </w:style>
  <w:style w:type="paragraph" w:styleId="Heading1">
    <w:name w:val="heading 1"/>
    <w:aliases w:val="Level 5"/>
    <w:basedOn w:val="Normal"/>
    <w:next w:val="IndentedParagraph"/>
    <w:qFormat/>
    <w:pPr>
      <w:keepNext/>
      <w:pageBreakBefore/>
      <w:numPr>
        <w:numId w:val="6"/>
      </w:numPr>
      <w:outlineLvl w:val="0"/>
    </w:pPr>
    <w:rPr>
      <w:b/>
      <w:sz w:val="28"/>
    </w:rPr>
  </w:style>
  <w:style w:type="paragraph" w:styleId="Heading2">
    <w:name w:val="heading 2"/>
    <w:aliases w:val="Level 1"/>
    <w:basedOn w:val="Normal"/>
    <w:next w:val="IndentedParagraph"/>
    <w:qFormat/>
    <w:pPr>
      <w:keepNext/>
      <w:numPr>
        <w:ilvl w:val="1"/>
        <w:numId w:val="6"/>
      </w:numPr>
      <w:outlineLvl w:val="1"/>
    </w:pPr>
    <w:rPr>
      <w:rFonts w:ascii="Times" w:hAnsi="Times"/>
      <w:b/>
    </w:rPr>
  </w:style>
  <w:style w:type="paragraph" w:styleId="Heading3">
    <w:name w:val="heading 3"/>
    <w:aliases w:val="Level 2"/>
    <w:basedOn w:val="Heading2"/>
    <w:next w:val="IndentedParagraph"/>
    <w:qFormat/>
    <w:pPr>
      <w:numPr>
        <w:ilvl w:val="2"/>
      </w:numPr>
      <w:outlineLvl w:val="2"/>
    </w:pPr>
    <w:rPr>
      <w:i/>
    </w:rPr>
  </w:style>
  <w:style w:type="paragraph" w:styleId="Heading4">
    <w:name w:val="heading 4"/>
    <w:aliases w:val="Level 3"/>
    <w:basedOn w:val="Normal"/>
    <w:next w:val="IndentedParagraph"/>
    <w:qFormat/>
    <w:pPr>
      <w:keepNext/>
      <w:keepLines/>
      <w:outlineLvl w:val="3"/>
    </w:pPr>
    <w:rPr>
      <w:u w:val="single"/>
    </w:rPr>
  </w:style>
  <w:style w:type="paragraph" w:styleId="Heading5">
    <w:name w:val="heading 5"/>
    <w:aliases w:val="level 4"/>
    <w:basedOn w:val="Normal"/>
    <w:next w:val="IndentedParagraph"/>
    <w:qFormat/>
    <w:pPr>
      <w:ind w:firstLine="720"/>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ndentedParagraph">
    <w:name w:val="Indented Paragraph"/>
    <w:basedOn w:val="Normal"/>
    <w:autoRedefine/>
    <w:rsid w:val="00F74D8C"/>
    <w:pPr>
      <w:spacing w:after="240" w:line="240" w:lineRule="auto"/>
      <w:ind w:firstLine="720"/>
    </w:pPr>
  </w:style>
  <w:style w:type="paragraph" w:styleId="TOC5">
    <w:name w:val="toc 5"/>
    <w:basedOn w:val="Normal"/>
    <w:next w:val="Normal"/>
    <w:semiHidden/>
    <w:pPr>
      <w:tabs>
        <w:tab w:val="left" w:pos="8640"/>
      </w:tabs>
      <w:spacing w:line="240" w:lineRule="auto"/>
      <w:ind w:left="2880"/>
    </w:pPr>
  </w:style>
  <w:style w:type="paragraph" w:styleId="TOC4">
    <w:name w:val="toc 4"/>
    <w:basedOn w:val="Normal"/>
    <w:next w:val="Normal"/>
    <w:semiHidden/>
    <w:pPr>
      <w:tabs>
        <w:tab w:val="left" w:pos="8640"/>
      </w:tabs>
      <w:spacing w:line="240" w:lineRule="auto"/>
      <w:ind w:left="2160"/>
    </w:pPr>
  </w:style>
  <w:style w:type="paragraph" w:styleId="TOC3">
    <w:name w:val="toc 3"/>
    <w:basedOn w:val="Normal"/>
    <w:next w:val="Normal"/>
    <w:semiHidden/>
    <w:pPr>
      <w:tabs>
        <w:tab w:val="right" w:leader="dot" w:pos="8640"/>
      </w:tabs>
      <w:spacing w:line="240" w:lineRule="auto"/>
      <w:ind w:left="994"/>
    </w:pPr>
  </w:style>
  <w:style w:type="paragraph" w:styleId="TOC2">
    <w:name w:val="toc 2"/>
    <w:basedOn w:val="Normal"/>
    <w:next w:val="Normal"/>
    <w:semiHidden/>
    <w:pPr>
      <w:tabs>
        <w:tab w:val="right" w:leader="dot" w:pos="8640"/>
      </w:tabs>
      <w:spacing w:line="240" w:lineRule="auto"/>
      <w:ind w:left="504"/>
    </w:pPr>
  </w:style>
  <w:style w:type="paragraph" w:styleId="TOC1">
    <w:name w:val="toc 1"/>
    <w:next w:val="Normal"/>
    <w:semiHidden/>
    <w:pPr>
      <w:keepNext/>
      <w:tabs>
        <w:tab w:val="right" w:leader="dot" w:pos="8640"/>
      </w:tabs>
      <w:spacing w:before="240"/>
      <w:ind w:left="360" w:hanging="360"/>
    </w:pPr>
    <w:rPr>
      <w:rFonts w:ascii="Times New Roman" w:hAnsi="Times New Roman"/>
      <w:b/>
      <w:sz w:val="24"/>
    </w:rPr>
  </w:style>
  <w:style w:type="paragraph" w:styleId="Footer">
    <w:name w:val="footer"/>
    <w:basedOn w:val="Normal"/>
    <w:semiHidden/>
    <w:pPr>
      <w:tabs>
        <w:tab w:val="left" w:pos="720"/>
        <w:tab w:val="right" w:pos="7920"/>
        <w:tab w:val="right" w:pos="8640"/>
      </w:tabs>
    </w:pPr>
  </w:style>
  <w:style w:type="paragraph" w:styleId="Header">
    <w:name w:val="header"/>
    <w:basedOn w:val="Normal"/>
    <w:next w:val="Normal"/>
    <w:semiHidden/>
    <w:pPr>
      <w:tabs>
        <w:tab w:val="center" w:pos="4320"/>
        <w:tab w:val="right" w:pos="8640"/>
      </w:tabs>
    </w:pPr>
  </w:style>
  <w:style w:type="character" w:styleId="FootnoteReference">
    <w:name w:val="footnote reference"/>
    <w:semiHidden/>
    <w:rPr>
      <w:position w:val="6"/>
      <w:sz w:val="16"/>
    </w:rPr>
  </w:style>
  <w:style w:type="paragraph" w:styleId="FootnoteText">
    <w:name w:val="footnote text"/>
    <w:basedOn w:val="IndentedParagraph"/>
    <w:semiHidden/>
  </w:style>
  <w:style w:type="paragraph" w:styleId="TOC9">
    <w:name w:val="toc 9"/>
    <w:basedOn w:val="TOC1"/>
    <w:next w:val="Normal"/>
    <w:semiHidden/>
    <w:pPr>
      <w:keepLines/>
      <w:spacing w:line="280" w:lineRule="exact"/>
    </w:pPr>
  </w:style>
  <w:style w:type="paragraph" w:customStyle="1" w:styleId="BlockQuote">
    <w:name w:val="Block Quote"/>
    <w:basedOn w:val="Normal"/>
    <w:next w:val="BlockParagraph"/>
    <w:pPr>
      <w:ind w:left="720"/>
    </w:pPr>
  </w:style>
  <w:style w:type="paragraph" w:customStyle="1" w:styleId="BlockParagraph">
    <w:name w:val="Block Paragraph"/>
    <w:basedOn w:val="Normal"/>
    <w:next w:val="IndentedParagraph"/>
  </w:style>
  <w:style w:type="paragraph" w:customStyle="1" w:styleId="ReferenceEntry">
    <w:name w:val="Reference Entry"/>
    <w:basedOn w:val="Normal"/>
    <w:pPr>
      <w:numPr>
        <w:numId w:val="11"/>
      </w:numPr>
      <w:spacing w:line="240" w:lineRule="auto"/>
    </w:pPr>
  </w:style>
  <w:style w:type="paragraph" w:customStyle="1" w:styleId="AbstractTitle">
    <w:name w:val="Abstract Title"/>
    <w:basedOn w:val="Normal"/>
    <w:pPr>
      <w:spacing w:before="280" w:line="240" w:lineRule="atLeast"/>
      <w:jc w:val="center"/>
    </w:pPr>
    <w:rPr>
      <w:rFonts w:ascii="Times" w:hAnsi="Times"/>
      <w:caps/>
      <w:sz w:val="28"/>
    </w:rPr>
  </w:style>
  <w:style w:type="paragraph" w:customStyle="1" w:styleId="dedication">
    <w:name w:val="dedication"/>
    <w:basedOn w:val="IndentedParagraph"/>
    <w:pPr>
      <w:framePr w:wrap="around" w:vAnchor="page" w:hAnchor="margin" w:xAlign="center" w:yAlign="center"/>
      <w:ind w:firstLine="0"/>
      <w:jc w:val="center"/>
    </w:pPr>
  </w:style>
  <w:style w:type="paragraph" w:customStyle="1" w:styleId="RunningHead">
    <w:name w:val="Running Head"/>
    <w:basedOn w:val="Normal"/>
    <w:pPr>
      <w:framePr w:hSpace="180" w:vSpace="180" w:wrap="auto" w:hAnchor="margin"/>
    </w:pPr>
  </w:style>
  <w:style w:type="paragraph" w:customStyle="1" w:styleId="tablecaption">
    <w:name w:val="table caption"/>
    <w:pPr>
      <w:numPr>
        <w:numId w:val="8"/>
      </w:numPr>
      <w:spacing w:before="240"/>
    </w:pPr>
    <w:rPr>
      <w:rFonts w:ascii="Times" w:hAnsi="Times"/>
      <w:b/>
      <w:sz w:val="24"/>
    </w:rPr>
  </w:style>
  <w:style w:type="character" w:styleId="PageNumber">
    <w:name w:val="page number"/>
    <w:basedOn w:val="DefaultParagraphFont"/>
    <w:semiHidden/>
  </w:style>
  <w:style w:type="paragraph" w:styleId="TOC6">
    <w:name w:val="toc 6"/>
    <w:basedOn w:val="Normal"/>
    <w:next w:val="Normal"/>
    <w:semiHidden/>
    <w:pPr>
      <w:tabs>
        <w:tab w:val="right" w:leader="dot" w:pos="8640"/>
      </w:tabs>
      <w:spacing w:line="240" w:lineRule="auto"/>
      <w:ind w:left="1195"/>
    </w:pPr>
  </w:style>
  <w:style w:type="paragraph" w:styleId="TOC7">
    <w:name w:val="toc 7"/>
    <w:basedOn w:val="Normal"/>
    <w:next w:val="Normal"/>
    <w:semiHidden/>
    <w:pPr>
      <w:tabs>
        <w:tab w:val="right" w:leader="dot" w:pos="8640"/>
      </w:tabs>
      <w:spacing w:line="240" w:lineRule="auto"/>
      <w:ind w:left="1440"/>
    </w:pPr>
  </w:style>
  <w:style w:type="paragraph" w:styleId="TOC8">
    <w:name w:val="toc 8"/>
    <w:basedOn w:val="Normal"/>
    <w:next w:val="Normal"/>
    <w:semiHidden/>
    <w:pPr>
      <w:tabs>
        <w:tab w:val="right" w:leader="dot" w:pos="8640"/>
      </w:tabs>
      <w:ind w:left="1680"/>
    </w:pPr>
  </w:style>
  <w:style w:type="paragraph" w:styleId="TableofFigures">
    <w:name w:val="table of figures"/>
    <w:basedOn w:val="Normal"/>
    <w:next w:val="Normal"/>
    <w:semiHidden/>
    <w:pPr>
      <w:tabs>
        <w:tab w:val="left" w:pos="960"/>
        <w:tab w:val="right" w:leader="dot" w:pos="8640"/>
      </w:tabs>
      <w:spacing w:line="240" w:lineRule="auto"/>
      <w:ind w:left="360" w:hanging="360"/>
    </w:pPr>
  </w:style>
  <w:style w:type="character" w:styleId="Hyperlink">
    <w:name w:val="Hyperlink"/>
    <w:semiHidden/>
    <w:rPr>
      <w:noProof/>
      <w:color w:val="0000FF"/>
      <w:u w:val="single"/>
    </w:rPr>
  </w:style>
  <w:style w:type="character" w:styleId="CommentReference">
    <w:name w:val="annotation reference"/>
    <w:semiHidden/>
    <w:rPr>
      <w:sz w:val="16"/>
      <w:szCs w:val="16"/>
    </w:rPr>
  </w:style>
  <w:style w:type="paragraph" w:styleId="HTMLPreformatted">
    <w:name w:val="HTML Preformatted"/>
    <w:basedOn w:val="Normal"/>
    <w:semiHidden/>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Courier New" w:hAnsi="Courier New"/>
      <w:sz w:val="20"/>
    </w:rPr>
  </w:style>
  <w:style w:type="paragraph" w:styleId="BodyTextIndent2">
    <w:name w:val="Body Text Indent 2"/>
    <w:basedOn w:val="Normal"/>
    <w:semiHidden/>
    <w:pPr>
      <w:spacing w:line="240" w:lineRule="auto"/>
      <w:ind w:left="900" w:hanging="900"/>
    </w:pPr>
    <w:rPr>
      <w:rFonts w:ascii="Courier New" w:hAnsi="Courier New" w:cs="Courier New"/>
      <w:sz w:val="20"/>
      <w:szCs w:val="24"/>
    </w:rPr>
  </w:style>
  <w:style w:type="paragraph" w:styleId="BodyText">
    <w:name w:val="Body Text"/>
    <w:basedOn w:val="Normal"/>
    <w:semiHidden/>
    <w:pPr>
      <w:spacing w:line="480" w:lineRule="auto"/>
      <w:jc w:val="center"/>
    </w:pPr>
    <w:rPr>
      <w:szCs w:val="24"/>
    </w:rPr>
  </w:style>
  <w:style w:type="paragraph" w:customStyle="1" w:styleId="Copyright">
    <w:name w:val="Copyright"/>
    <w:basedOn w:val="IndentedParagraph"/>
    <w:pPr>
      <w:ind w:firstLine="0"/>
      <w:jc w:val="center"/>
    </w:pPr>
    <w:rPr>
      <w:rFonts w:ascii="Times" w:hAnsi="Times"/>
    </w:rPr>
  </w:style>
  <w:style w:type="paragraph" w:customStyle="1" w:styleId="ProjectTitle">
    <w:name w:val="Project Title"/>
    <w:pPr>
      <w:spacing w:line="280" w:lineRule="exact"/>
      <w:jc w:val="center"/>
    </w:pPr>
    <w:rPr>
      <w:rFonts w:ascii="Times New Roman" w:hAnsi="Times New Roman"/>
      <w:b/>
      <w:sz w:val="28"/>
    </w:rPr>
  </w:style>
  <w:style w:type="paragraph" w:styleId="Signature">
    <w:name w:val="Signature"/>
    <w:basedOn w:val="Normal"/>
    <w:semiHidden/>
    <w:pPr>
      <w:spacing w:line="240" w:lineRule="auto"/>
    </w:pPr>
  </w:style>
  <w:style w:type="paragraph" w:customStyle="1" w:styleId="Centered">
    <w:name w:val="Centered"/>
    <w:pPr>
      <w:jc w:val="center"/>
    </w:pPr>
    <w:rPr>
      <w:rFonts w:ascii="Times New Roman" w:hAnsi="Times New Roman"/>
      <w:sz w:val="24"/>
    </w:rPr>
  </w:style>
  <w:style w:type="paragraph" w:customStyle="1" w:styleId="ApprovalHeading">
    <w:name w:val="Approval Heading"/>
    <w:basedOn w:val="Footer"/>
    <w:pPr>
      <w:framePr w:hSpace="180" w:wrap="auto" w:hAnchor="margin" w:xAlign="right" w:yAlign="bottom"/>
      <w:tabs>
        <w:tab w:val="center" w:pos="4680"/>
      </w:tabs>
      <w:spacing w:line="240" w:lineRule="auto"/>
      <w:suppressOverlap/>
    </w:pPr>
    <w:rPr>
      <w:b/>
      <w:bCs/>
    </w:rPr>
  </w:style>
  <w:style w:type="paragraph" w:customStyle="1" w:styleId="AckHeading">
    <w:name w:val="Ack Heading"/>
    <w:basedOn w:val="dedication"/>
    <w:pPr>
      <w:framePr w:hSpace="180" w:wrap="around" w:vAnchor="text" w:hAnchor="text" w:y="1"/>
      <w:suppressOverlap/>
    </w:pPr>
    <w:rPr>
      <w:rFonts w:ascii="Times" w:hAnsi="Times"/>
      <w:b/>
    </w:rPr>
  </w:style>
  <w:style w:type="paragraph" w:customStyle="1" w:styleId="CenteredDbl">
    <w:name w:val="Centered Dbl"/>
    <w:basedOn w:val="Centered"/>
    <w:pPr>
      <w:spacing w:line="480" w:lineRule="auto"/>
    </w:pPr>
  </w:style>
  <w:style w:type="paragraph" w:customStyle="1" w:styleId="TOCHeader">
    <w:name w:val="TOC Header"/>
    <w:pPr>
      <w:spacing w:after="240"/>
      <w:jc w:val="center"/>
    </w:pPr>
    <w:rPr>
      <w:rFonts w:ascii="Times" w:hAnsi="Times"/>
      <w:b/>
      <w:bCs/>
      <w:sz w:val="28"/>
    </w:rPr>
  </w:style>
  <w:style w:type="paragraph" w:customStyle="1" w:styleId="ListofFigsHeading">
    <w:name w:val="List of Figs Heading"/>
    <w:pPr>
      <w:spacing w:after="240"/>
      <w:jc w:val="center"/>
    </w:pPr>
    <w:rPr>
      <w:b/>
      <w:bCs/>
      <w:sz w:val="28"/>
    </w:rPr>
  </w:style>
  <w:style w:type="paragraph" w:customStyle="1" w:styleId="ListofTabsHeading">
    <w:name w:val="List of Tabs Heading"/>
    <w:pPr>
      <w:spacing w:after="240"/>
      <w:jc w:val="center"/>
    </w:pPr>
    <w:rPr>
      <w:rFonts w:ascii="Times New Roman" w:hAnsi="Times New Roman"/>
      <w:b/>
      <w:bCs/>
      <w:sz w:val="28"/>
    </w:rPr>
  </w:style>
  <w:style w:type="paragraph" w:customStyle="1" w:styleId="RefHeading">
    <w:name w:val="Ref Heading"/>
    <w:basedOn w:val="Heading1"/>
    <w:pPr>
      <w:numPr>
        <w:numId w:val="0"/>
      </w:numPr>
      <w:jc w:val="center"/>
    </w:pPr>
  </w:style>
  <w:style w:type="paragraph" w:customStyle="1" w:styleId="AppendixHeading">
    <w:name w:val="Appendix Heading"/>
    <w:pPr>
      <w:pageBreakBefore/>
      <w:spacing w:after="480"/>
      <w:jc w:val="center"/>
    </w:pPr>
    <w:rPr>
      <w:rFonts w:ascii="Times New Roman" w:hAnsi="Times New Roman"/>
      <w:b/>
      <w:sz w:val="28"/>
    </w:rPr>
  </w:style>
  <w:style w:type="paragraph" w:customStyle="1" w:styleId="Appendix">
    <w:name w:val="Appendix"/>
    <w:aliases w:val="Level2"/>
    <w:pPr>
      <w:numPr>
        <w:ilvl w:val="1"/>
        <w:numId w:val="10"/>
      </w:numPr>
    </w:pPr>
    <w:rPr>
      <w:rFonts w:ascii="Times New Roman" w:hAnsi="Times New Roman"/>
      <w:b/>
      <w:sz w:val="24"/>
    </w:rPr>
  </w:style>
  <w:style w:type="paragraph" w:customStyle="1" w:styleId="TableHeadLeft">
    <w:name w:val="Table Head Left"/>
    <w:basedOn w:val="Normal"/>
    <w:pPr>
      <w:framePr w:wrap="auto" w:vAnchor="text" w:hAnchor="text" w:xAlign="center" w:y="1"/>
      <w:spacing w:line="240" w:lineRule="auto"/>
      <w:suppressOverlap/>
    </w:pPr>
    <w:rPr>
      <w:b/>
    </w:rPr>
  </w:style>
  <w:style w:type="paragraph" w:customStyle="1" w:styleId="FigureCaption">
    <w:name w:val="Figure Caption"/>
    <w:pPr>
      <w:numPr>
        <w:numId w:val="9"/>
      </w:numPr>
      <w:spacing w:after="240"/>
      <w:jc w:val="center"/>
    </w:pPr>
    <w:rPr>
      <w:rFonts w:ascii="Times New Roman" w:hAnsi="Times New Roman"/>
      <w:b/>
      <w:bCs/>
      <w:sz w:val="24"/>
    </w:rPr>
  </w:style>
  <w:style w:type="paragraph" w:customStyle="1" w:styleId="Bullet">
    <w:name w:val="Bullet"/>
    <w:basedOn w:val="IndentedParagraph"/>
    <w:link w:val="BulletChar"/>
    <w:qFormat/>
    <w:pPr>
      <w:numPr>
        <w:numId w:val="3"/>
      </w:numPr>
      <w:tabs>
        <w:tab w:val="clear" w:pos="720"/>
        <w:tab w:val="num" w:pos="0"/>
      </w:tabs>
      <w:ind w:left="0" w:firstLine="0"/>
    </w:pPr>
  </w:style>
  <w:style w:type="paragraph" w:customStyle="1" w:styleId="Code">
    <w:name w:val="Code"/>
    <w:basedOn w:val="Normal"/>
    <w:pPr>
      <w:spacing w:line="240" w:lineRule="auto"/>
    </w:pPr>
    <w:rPr>
      <w:rFonts w:ascii="Courier New" w:hAnsi="Courier New" w:cs="Courier New"/>
      <w:sz w:val="20"/>
    </w:rPr>
  </w:style>
  <w:style w:type="paragraph" w:customStyle="1" w:styleId="Figure">
    <w:name w:val="Figure"/>
    <w:basedOn w:val="BlockParagraph"/>
    <w:next w:val="IndentedParagraph"/>
    <w:pPr>
      <w:spacing w:after="240" w:line="240" w:lineRule="atLeast"/>
    </w:pPr>
    <w:rPr>
      <w:rFonts w:ascii="Palatino" w:hAnsi="Palatino"/>
    </w:rPr>
  </w:style>
  <w:style w:type="paragraph" w:customStyle="1" w:styleId="GlossaryHeading">
    <w:name w:val="Glossary Heading"/>
    <w:basedOn w:val="RefHeading"/>
  </w:style>
  <w:style w:type="character" w:customStyle="1" w:styleId="BulletChar">
    <w:name w:val="Bullet Char"/>
    <w:link w:val="Bullet"/>
    <w:rsid w:val="00254CA9"/>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lphaworks.ibm.com/tech/able"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SJSU\2152-Spring\2152-295A\Project%20Workbook\MSSE%20Project%20Plan%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MSSE Project Plan Template.dot</Template>
  <TotalTime>181</TotalTime>
  <Pages>12</Pages>
  <Words>1062</Words>
  <Characters>6058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TITLE OF YOUR DISSERTATION GOES</vt:lpstr>
    </vt:vector>
  </TitlesOfParts>
  <Company>Hillysun Enterprises</Company>
  <LinksUpToDate>false</LinksUpToDate>
  <CharactersWithSpaces>7106</CharactersWithSpaces>
  <SharedDoc>false</SharedDoc>
  <HLinks>
    <vt:vector size="6" baseType="variant">
      <vt:variant>
        <vt:i4>8192114</vt:i4>
      </vt:variant>
      <vt:variant>
        <vt:i4>3</vt:i4>
      </vt:variant>
      <vt:variant>
        <vt:i4>0</vt:i4>
      </vt:variant>
      <vt:variant>
        <vt:i4>5</vt:i4>
      </vt:variant>
      <vt:variant>
        <vt:lpwstr>http://www.alphaworks.ibm.com/tech/able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OF YOUR DISSERTATION GOES</dc:title>
  <dc:creator>harkey</dc:creator>
  <cp:lastModifiedBy>Dan Harkey</cp:lastModifiedBy>
  <cp:revision>12</cp:revision>
  <cp:lastPrinted>2001-05-16T06:44:00Z</cp:lastPrinted>
  <dcterms:created xsi:type="dcterms:W3CDTF">2015-03-17T05:22:00Z</dcterms:created>
  <dcterms:modified xsi:type="dcterms:W3CDTF">2025-02-09T18:03:00Z</dcterms:modified>
</cp:coreProperties>
</file>